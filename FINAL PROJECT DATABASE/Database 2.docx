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2828D" w14:textId="41A73908" w:rsidR="00BE128B" w:rsidRDefault="00BE128B" w:rsidP="00BE128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Database Final Project</w:t>
      </w:r>
    </w:p>
    <w:p w14:paraId="1110D2EB" w14:textId="243AB29B" w:rsidR="00CC37BE" w:rsidRPr="00353E31" w:rsidRDefault="00CC37BE" w:rsidP="00BE128B">
      <w:pPr>
        <w:spacing w:line="360" w:lineRule="auto"/>
        <w:rPr>
          <w:color w:val="000000" w:themeColor="text1"/>
          <w:shd w:val="clear" w:color="auto" w:fill="FFFFFF"/>
        </w:rPr>
      </w:pPr>
      <w:r w:rsidRPr="00353E31">
        <w:rPr>
          <w:color w:val="000000" w:themeColor="text1"/>
          <w:shd w:val="clear" w:color="auto" w:fill="FFFFFF"/>
        </w:rPr>
        <w:t>MUHAMMAD DEVA ALFILA MAJID – 2502042656</w:t>
      </w:r>
    </w:p>
    <w:p w14:paraId="5DCC1149" w14:textId="38100B69" w:rsidR="000C545D" w:rsidRPr="008917FA" w:rsidRDefault="00156D0B" w:rsidP="000C545D">
      <w:pPr>
        <w:spacing w:line="360" w:lineRule="auto"/>
        <w:jc w:val="center"/>
        <w:rPr>
          <w:b/>
          <w:sz w:val="28"/>
          <w:szCs w:val="28"/>
        </w:rPr>
      </w:pPr>
      <w:r w:rsidRPr="008917FA">
        <w:rPr>
          <w:b/>
          <w:sz w:val="28"/>
          <w:szCs w:val="28"/>
        </w:rPr>
        <w:t xml:space="preserve">Bluejack </w:t>
      </w:r>
      <w:r w:rsidR="008739F3" w:rsidRPr="008917FA">
        <w:rPr>
          <w:b/>
          <w:sz w:val="28"/>
          <w:szCs w:val="28"/>
        </w:rPr>
        <w:t>Jewelry</w:t>
      </w:r>
    </w:p>
    <w:p w14:paraId="78C009B6" w14:textId="77777777" w:rsidR="000C545D" w:rsidRPr="00156D0B" w:rsidRDefault="000C545D" w:rsidP="000C545D">
      <w:pPr>
        <w:spacing w:line="360" w:lineRule="auto"/>
        <w:jc w:val="center"/>
        <w:rPr>
          <w:bCs/>
        </w:rPr>
      </w:pPr>
    </w:p>
    <w:p w14:paraId="7A419668" w14:textId="2AD2DB6B" w:rsidR="000C545D" w:rsidRDefault="000C545D" w:rsidP="000C545D">
      <w:pPr>
        <w:spacing w:line="360" w:lineRule="auto"/>
        <w:jc w:val="both"/>
      </w:pPr>
      <w:r>
        <w:rPr>
          <w:b/>
        </w:rPr>
        <w:tab/>
      </w:r>
      <w:r w:rsidR="00156D0B">
        <w:rPr>
          <w:b/>
        </w:rPr>
        <w:t xml:space="preserve">Bluejack </w:t>
      </w:r>
      <w:r w:rsidR="008739F3">
        <w:rPr>
          <w:b/>
        </w:rPr>
        <w:t>Jewelry</w:t>
      </w:r>
      <w:r>
        <w:rPr>
          <w:b/>
        </w:rPr>
        <w:t xml:space="preserve"> </w:t>
      </w:r>
      <w:r>
        <w:t xml:space="preserve">is a </w:t>
      </w:r>
      <w:r w:rsidR="008739F3">
        <w:t xml:space="preserve">Jewelry Store </w:t>
      </w:r>
      <w:r>
        <w:t xml:space="preserve">managed by your friend, </w:t>
      </w:r>
      <w:r w:rsidR="008739F3">
        <w:t>Mia</w:t>
      </w:r>
      <w:r>
        <w:t xml:space="preserve">. </w:t>
      </w:r>
      <w:r w:rsidR="008739F3">
        <w:t>Mia</w:t>
      </w:r>
      <w:r>
        <w:t xml:space="preserve"> manage</w:t>
      </w:r>
      <w:r w:rsidR="00AF35A1">
        <w:t>s</w:t>
      </w:r>
      <w:r>
        <w:t xml:space="preserve"> all of </w:t>
      </w:r>
      <w:r w:rsidR="00AF35A1">
        <w:t xml:space="preserve">the </w:t>
      </w:r>
      <w:r>
        <w:t xml:space="preserve">activities that belong to </w:t>
      </w:r>
      <w:r w:rsidR="00156D0B">
        <w:rPr>
          <w:b/>
        </w:rPr>
        <w:t xml:space="preserve">Bluejack </w:t>
      </w:r>
      <w:r w:rsidR="008739F3">
        <w:rPr>
          <w:b/>
        </w:rPr>
        <w:t xml:space="preserve">Jewelry </w:t>
      </w:r>
      <w:r>
        <w:t xml:space="preserve">like </w:t>
      </w:r>
      <w:r w:rsidRPr="00D01563">
        <w:rPr>
          <w:b/>
        </w:rPr>
        <w:t>sell</w:t>
      </w:r>
      <w:r>
        <w:rPr>
          <w:b/>
        </w:rPr>
        <w:t xml:space="preserve">ing </w:t>
      </w:r>
      <w:r w:rsidR="008739F3">
        <w:rPr>
          <w:b/>
        </w:rPr>
        <w:t>jewelry</w:t>
      </w:r>
      <w:r>
        <w:rPr>
          <w:b/>
        </w:rPr>
        <w:t xml:space="preserve"> to </w:t>
      </w:r>
      <w:r w:rsidR="00AF35A1">
        <w:rPr>
          <w:b/>
        </w:rPr>
        <w:t xml:space="preserve">a </w:t>
      </w:r>
      <w:r>
        <w:rPr>
          <w:b/>
        </w:rPr>
        <w:t xml:space="preserve">customer </w:t>
      </w:r>
      <w:r w:rsidRPr="003D0FEF">
        <w:rPr>
          <w:rFonts w:hint="eastAsia"/>
        </w:rPr>
        <w:t>and</w:t>
      </w:r>
      <w:r>
        <w:rPr>
          <w:rFonts w:hint="eastAsia"/>
          <w:b/>
        </w:rPr>
        <w:t xml:space="preserve"> </w:t>
      </w:r>
      <w:r>
        <w:rPr>
          <w:b/>
        </w:rPr>
        <w:t xml:space="preserve">purchasing </w:t>
      </w:r>
      <w:r w:rsidR="008739F3">
        <w:rPr>
          <w:b/>
        </w:rPr>
        <w:t>jewelry</w:t>
      </w:r>
      <w:r>
        <w:rPr>
          <w:b/>
        </w:rPr>
        <w:t xml:space="preserve"> with </w:t>
      </w:r>
      <w:r w:rsidR="00AF35A1">
        <w:rPr>
          <w:b/>
        </w:rPr>
        <w:t xml:space="preserve">a </w:t>
      </w:r>
      <w:r w:rsidR="00156D0B">
        <w:rPr>
          <w:b/>
        </w:rPr>
        <w:t>vendor</w:t>
      </w:r>
      <w:r>
        <w:t>.</w:t>
      </w:r>
    </w:p>
    <w:p w14:paraId="41340765" w14:textId="77777777" w:rsidR="000C545D" w:rsidRDefault="000C545D" w:rsidP="000C545D">
      <w:pPr>
        <w:spacing w:line="360" w:lineRule="auto"/>
        <w:jc w:val="both"/>
      </w:pPr>
    </w:p>
    <w:p w14:paraId="040C9206" w14:textId="4709290F" w:rsidR="000C545D" w:rsidRDefault="000C545D" w:rsidP="000C545D">
      <w:pPr>
        <w:spacing w:line="360" w:lineRule="auto"/>
        <w:jc w:val="both"/>
      </w:pPr>
      <w:r>
        <w:tab/>
        <w:t xml:space="preserve">Every staff hired by </w:t>
      </w:r>
      <w:r w:rsidR="00156D0B">
        <w:rPr>
          <w:b/>
        </w:rPr>
        <w:t xml:space="preserve">Bluejack </w:t>
      </w:r>
      <w:r w:rsidR="008739F3">
        <w:rPr>
          <w:b/>
        </w:rPr>
        <w:t>Jewelry</w:t>
      </w:r>
      <w:r>
        <w:rPr>
          <w:rFonts w:hint="eastAsia"/>
          <w:b/>
        </w:rPr>
        <w:t xml:space="preserve"> </w:t>
      </w:r>
      <w:r>
        <w:t>ha</w:t>
      </w:r>
      <w:r w:rsidR="00AF35A1">
        <w:t>s</w:t>
      </w:r>
      <w:r>
        <w:t xml:space="preserve"> a task to</w:t>
      </w:r>
      <w:r>
        <w:rPr>
          <w:rFonts w:hint="eastAsia"/>
        </w:rPr>
        <w:t xml:space="preserve"> </w:t>
      </w:r>
      <w:r w:rsidRPr="003D0FEF">
        <w:rPr>
          <w:rFonts w:hint="eastAsia"/>
          <w:b/>
        </w:rPr>
        <w:t>s</w:t>
      </w:r>
      <w:r>
        <w:rPr>
          <w:rFonts w:hint="eastAsia"/>
          <w:b/>
        </w:rPr>
        <w:t xml:space="preserve">erve </w:t>
      </w:r>
      <w:r>
        <w:rPr>
          <w:b/>
        </w:rPr>
        <w:t xml:space="preserve">a </w:t>
      </w:r>
      <w:r>
        <w:rPr>
          <w:rFonts w:hint="eastAsia"/>
          <w:b/>
        </w:rPr>
        <w:t>customer who wants to buy</w:t>
      </w:r>
      <w:r>
        <w:rPr>
          <w:b/>
        </w:rPr>
        <w:t xml:space="preserve"> </w:t>
      </w:r>
      <w:r w:rsidR="008739F3">
        <w:rPr>
          <w:b/>
        </w:rPr>
        <w:t>jewelry</w:t>
      </w:r>
      <w:r w:rsidRPr="003D0FEF">
        <w:rPr>
          <w:rFonts w:hint="eastAsia"/>
          <w:b/>
        </w:rPr>
        <w:t xml:space="preserve"> </w:t>
      </w:r>
      <w:r>
        <w:rPr>
          <w:rFonts w:hint="eastAsia"/>
        </w:rPr>
        <w:t xml:space="preserve">and </w:t>
      </w:r>
      <w:r>
        <w:rPr>
          <w:rFonts w:hint="eastAsia"/>
          <w:b/>
        </w:rPr>
        <w:t xml:space="preserve">purchase </w:t>
      </w:r>
      <w:r w:rsidR="008739F3">
        <w:rPr>
          <w:b/>
        </w:rPr>
        <w:t>jewelry</w:t>
      </w:r>
      <w:r w:rsidR="008739F3" w:rsidRPr="003D0FEF">
        <w:rPr>
          <w:rFonts w:hint="eastAsia"/>
          <w:b/>
        </w:rPr>
        <w:t xml:space="preserve"> </w:t>
      </w:r>
      <w:r>
        <w:rPr>
          <w:b/>
        </w:rPr>
        <w:t>from</w:t>
      </w:r>
      <w:r>
        <w:rPr>
          <w:rFonts w:hint="eastAsia"/>
          <w:b/>
        </w:rPr>
        <w:t xml:space="preserve"> </w:t>
      </w:r>
      <w:r w:rsidR="00AF35A1">
        <w:rPr>
          <w:b/>
        </w:rPr>
        <w:t xml:space="preserve">a </w:t>
      </w:r>
      <w:r w:rsidR="00156D0B">
        <w:rPr>
          <w:b/>
        </w:rPr>
        <w:t>vendor</w:t>
      </w:r>
      <w:r>
        <w:t>. Every staff must be following the procedures to become a staff, which are:</w:t>
      </w:r>
    </w:p>
    <w:p w14:paraId="714AABF8" w14:textId="457900B0" w:rsidR="000C545D" w:rsidRDefault="000C545D" w:rsidP="000C545D">
      <w:pPr>
        <w:pStyle w:val="ListParagraph"/>
        <w:numPr>
          <w:ilvl w:val="0"/>
          <w:numId w:val="14"/>
        </w:numPr>
        <w:spacing w:line="360" w:lineRule="auto"/>
        <w:ind w:left="720"/>
        <w:jc w:val="both"/>
      </w:pPr>
      <w:r>
        <w:t xml:space="preserve">Every staff hired must have personal information like name, </w:t>
      </w:r>
      <w:r w:rsidR="00156D0B">
        <w:t xml:space="preserve">gender, </w:t>
      </w:r>
      <w:r>
        <w:t xml:space="preserve">email, </w:t>
      </w:r>
      <w:r w:rsidR="00156D0B">
        <w:t>address</w:t>
      </w:r>
      <w:r>
        <w:t xml:space="preserve">, </w:t>
      </w:r>
      <w:r w:rsidR="00156D0B">
        <w:t>phone</w:t>
      </w:r>
      <w:r>
        <w:t>. Every staff has an identification number with the following format:</w:t>
      </w:r>
    </w:p>
    <w:p w14:paraId="0E0F5443" w14:textId="2CF27236" w:rsidR="000C545D" w:rsidRDefault="000C545D" w:rsidP="00156D0B">
      <w:pPr>
        <w:pStyle w:val="ListParagraph"/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3C74AAE" wp14:editId="4F88D259">
                <wp:extent cx="2360930" cy="1404620"/>
                <wp:effectExtent l="6985" t="9525" r="6985" b="5715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830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08CEF" w14:textId="02D6A4B6" w:rsidR="000C545D" w:rsidRDefault="000C545D" w:rsidP="000C545D">
                            <w:pPr>
                              <w:jc w:val="center"/>
                            </w:pPr>
                            <w:r>
                              <w:t>“STXXX”</w:t>
                            </w:r>
                          </w:p>
                          <w:p w14:paraId="637B714F" w14:textId="77777777" w:rsidR="000C545D" w:rsidRDefault="000C545D" w:rsidP="000C545D">
                            <w:pPr>
                              <w:jc w:val="center"/>
                            </w:pPr>
                            <w:r>
                              <w:t>X =&gt; number between 0 –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3C74AA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">
                <v:textbox style="mso-fit-shape-to-text:t">
                  <w:txbxContent>
                    <w:p w14:paraId="2B908CEF" w14:textId="02D6A4B6" w:rsidR="000C545D" w:rsidRDefault="000C545D" w:rsidP="000C545D">
                      <w:pPr>
                        <w:jc w:val="center"/>
                      </w:pPr>
                      <w:r>
                        <w:t>“STXXX”</w:t>
                      </w:r>
                    </w:p>
                    <w:p w14:paraId="637B714F" w14:textId="77777777" w:rsidR="000C545D" w:rsidRDefault="000C545D" w:rsidP="000C545D">
                      <w:pPr>
                        <w:jc w:val="center"/>
                      </w:pPr>
                      <w:r>
                        <w:t>X =&gt; number between 0 –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204EB3" w14:textId="30BC0989" w:rsidR="000C545D" w:rsidRDefault="000C545D" w:rsidP="000C545D">
      <w:pPr>
        <w:pStyle w:val="ListParagraph"/>
        <w:numPr>
          <w:ilvl w:val="0"/>
          <w:numId w:val="14"/>
        </w:numPr>
        <w:spacing w:line="360" w:lineRule="auto"/>
        <w:ind w:left="720"/>
        <w:jc w:val="both"/>
      </w:pPr>
      <w:r>
        <w:t xml:space="preserve">Staff can purchase </w:t>
      </w:r>
      <w:r w:rsidR="008739F3">
        <w:t>jewelry</w:t>
      </w:r>
      <w:r>
        <w:t xml:space="preserve"> with a </w:t>
      </w:r>
      <w:r w:rsidR="00156D0B">
        <w:t>vendor</w:t>
      </w:r>
      <w:r>
        <w:t>.</w:t>
      </w:r>
    </w:p>
    <w:p w14:paraId="5B782A5A" w14:textId="3A4A026A" w:rsidR="000C545D" w:rsidRDefault="000C545D" w:rsidP="000C545D">
      <w:pPr>
        <w:pStyle w:val="ListParagraph"/>
        <w:numPr>
          <w:ilvl w:val="0"/>
          <w:numId w:val="14"/>
        </w:numPr>
        <w:spacing w:line="360" w:lineRule="auto"/>
        <w:ind w:left="720"/>
        <w:jc w:val="both"/>
      </w:pPr>
      <w:r>
        <w:t xml:space="preserve">Every </w:t>
      </w:r>
      <w:r w:rsidRPr="00C804D7">
        <w:rPr>
          <w:b/>
        </w:rPr>
        <w:t>purchase transaction</w:t>
      </w:r>
      <w:r>
        <w:t xml:space="preserve"> made with the </w:t>
      </w:r>
      <w:r w:rsidR="00F760B7">
        <w:t>vendor</w:t>
      </w:r>
      <w:r>
        <w:t xml:space="preserve"> ha</w:t>
      </w:r>
      <w:r w:rsidR="00AF35A1">
        <w:t>s</w:t>
      </w:r>
      <w:r>
        <w:t xml:space="preserve"> all the information about staff, </w:t>
      </w:r>
      <w:r w:rsidR="00F760B7">
        <w:t>vendor</w:t>
      </w:r>
      <w:r>
        <w:t xml:space="preserve">, </w:t>
      </w:r>
      <w:r w:rsidR="00F760B7">
        <w:t>purchase date</w:t>
      </w:r>
      <w:r>
        <w:t xml:space="preserve">, </w:t>
      </w:r>
      <w:r w:rsidR="00AF35A1">
        <w:t xml:space="preserve">the </w:t>
      </w:r>
      <w:r w:rsidR="008739F3">
        <w:t>jewelr</w:t>
      </w:r>
      <w:r w:rsidR="00AF35A1">
        <w:t>y</w:t>
      </w:r>
      <w:r>
        <w:t xml:space="preserve"> purchased, and the quantity of each </w:t>
      </w:r>
      <w:r w:rsidR="008739F3">
        <w:t>jewelry</w:t>
      </w:r>
      <w:r>
        <w:t>. Every</w:t>
      </w:r>
      <w:r w:rsidRPr="00C804D7">
        <w:t xml:space="preserve"> </w:t>
      </w:r>
      <w:r w:rsidRPr="00C804D7">
        <w:rPr>
          <w:b/>
        </w:rPr>
        <w:t>purchase transaction</w:t>
      </w:r>
      <w:r>
        <w:t xml:space="preserve"> has an identification number with the following format:</w:t>
      </w:r>
    </w:p>
    <w:p w14:paraId="4E4B5494" w14:textId="1E91CAC6" w:rsidR="00F760B7" w:rsidRDefault="000C545D" w:rsidP="000A0158">
      <w:pPr>
        <w:pStyle w:val="ListParagraph"/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A7037C7" wp14:editId="5E18978C">
                <wp:extent cx="2360930" cy="1404620"/>
                <wp:effectExtent l="6985" t="10795" r="6985" b="13970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830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24256" w14:textId="76E894BB" w:rsidR="000C545D" w:rsidRDefault="000C545D" w:rsidP="000C545D">
                            <w:pPr>
                              <w:jc w:val="center"/>
                            </w:pPr>
                            <w:r>
                              <w:t>“PUXXX”</w:t>
                            </w:r>
                          </w:p>
                          <w:p w14:paraId="7B279F1A" w14:textId="77777777" w:rsidR="000C545D" w:rsidRDefault="000C545D" w:rsidP="000C545D">
                            <w:pPr>
                              <w:jc w:val="center"/>
                            </w:pPr>
                            <w:r>
                              <w:t>X =&gt; number between 0 –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7037C7" id="Text Box 9" o:spid="_x0000_s1027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">
                <v:textbox style="mso-fit-shape-to-text:t">
                  <w:txbxContent>
                    <w:p w14:paraId="38324256" w14:textId="76E894BB" w:rsidR="000C545D" w:rsidRDefault="000C545D" w:rsidP="000C545D">
                      <w:pPr>
                        <w:jc w:val="center"/>
                      </w:pPr>
                      <w:r>
                        <w:t>“PUXXX”</w:t>
                      </w:r>
                    </w:p>
                    <w:p w14:paraId="7B279F1A" w14:textId="77777777" w:rsidR="000C545D" w:rsidRDefault="000C545D" w:rsidP="000C545D">
                      <w:pPr>
                        <w:jc w:val="center"/>
                      </w:pPr>
                      <w:r>
                        <w:t>X =&gt; number between 0 –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14A31F" w14:textId="444B7D04" w:rsidR="00F760B7" w:rsidRDefault="00F760B7" w:rsidP="00F760B7">
      <w:pPr>
        <w:pStyle w:val="ListParagraph"/>
        <w:numPr>
          <w:ilvl w:val="0"/>
          <w:numId w:val="14"/>
        </w:numPr>
        <w:spacing w:line="360" w:lineRule="auto"/>
        <w:ind w:left="720"/>
        <w:jc w:val="both"/>
      </w:pPr>
      <w:r>
        <w:t xml:space="preserve">Staff can also serve a customer who wants to buy </w:t>
      </w:r>
      <w:r w:rsidR="008739F3">
        <w:t>jewelry</w:t>
      </w:r>
      <w:r>
        <w:t>.</w:t>
      </w:r>
    </w:p>
    <w:p w14:paraId="163B0EF7" w14:textId="5C189C32" w:rsidR="000C545D" w:rsidRDefault="000C545D" w:rsidP="000C545D">
      <w:pPr>
        <w:pStyle w:val="ListParagraph"/>
        <w:numPr>
          <w:ilvl w:val="0"/>
          <w:numId w:val="14"/>
        </w:numPr>
        <w:spacing w:line="360" w:lineRule="auto"/>
        <w:ind w:left="720"/>
        <w:jc w:val="both"/>
      </w:pPr>
      <w:r>
        <w:t xml:space="preserve">Every </w:t>
      </w:r>
      <w:r>
        <w:rPr>
          <w:b/>
        </w:rPr>
        <w:t>sales</w:t>
      </w:r>
      <w:r w:rsidRPr="00C804D7">
        <w:rPr>
          <w:b/>
        </w:rPr>
        <w:t xml:space="preserve"> transaction</w:t>
      </w:r>
      <w:r>
        <w:t xml:space="preserve"> made by the customer ha</w:t>
      </w:r>
      <w:r w:rsidR="00AF35A1">
        <w:t>s</w:t>
      </w:r>
      <w:r>
        <w:t xml:space="preserve"> all the information about staff, customer, </w:t>
      </w:r>
      <w:r w:rsidR="00F760B7">
        <w:t>sales</w:t>
      </w:r>
      <w:r>
        <w:t xml:space="preserve"> date, </w:t>
      </w:r>
      <w:r w:rsidR="00C329B0">
        <w:t>jewelr</w:t>
      </w:r>
      <w:r w:rsidR="00AF35A1">
        <w:t>y</w:t>
      </w:r>
      <w:r>
        <w:t xml:space="preserve"> sold, and the quantity of each </w:t>
      </w:r>
      <w:r w:rsidR="00C329B0">
        <w:t>jewelry</w:t>
      </w:r>
      <w:r>
        <w:t xml:space="preserve">. Every </w:t>
      </w:r>
      <w:r>
        <w:rPr>
          <w:b/>
        </w:rPr>
        <w:t>sales</w:t>
      </w:r>
      <w:r w:rsidRPr="00C804D7">
        <w:rPr>
          <w:b/>
        </w:rPr>
        <w:t xml:space="preserve"> transaction</w:t>
      </w:r>
      <w:r>
        <w:t xml:space="preserve"> has an identification number with the following format:</w:t>
      </w:r>
    </w:p>
    <w:p w14:paraId="72B9C722" w14:textId="77777777" w:rsidR="000C545D" w:rsidRPr="00721EA2" w:rsidRDefault="000C545D" w:rsidP="000A0158">
      <w:pPr>
        <w:pStyle w:val="ListParagraph"/>
        <w:spacing w:line="360" w:lineRule="auto"/>
        <w:ind w:left="993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A3FE52B" wp14:editId="20475294">
                <wp:extent cx="2360930" cy="1404620"/>
                <wp:effectExtent l="9525" t="12065" r="13970" b="12700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830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EDDCA" w14:textId="668DEAD7" w:rsidR="000C545D" w:rsidRDefault="000C545D" w:rsidP="000C545D">
                            <w:pPr>
                              <w:jc w:val="center"/>
                            </w:pPr>
                            <w:r>
                              <w:t>“SLXXX”</w:t>
                            </w:r>
                          </w:p>
                          <w:p w14:paraId="04AF769D" w14:textId="77777777" w:rsidR="000C545D" w:rsidRDefault="000C545D" w:rsidP="000C545D">
                            <w:pPr>
                              <w:jc w:val="center"/>
                            </w:pPr>
                            <w:r>
                              <w:t>X =&gt; number between 0 –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3FE52B" id="Text Box 7" o:spid="_x0000_s1028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">
                <v:textbox style="mso-fit-shape-to-text:t">
                  <w:txbxContent>
                    <w:p w14:paraId="579EDDCA" w14:textId="668DEAD7" w:rsidR="000C545D" w:rsidRDefault="000C545D" w:rsidP="000C545D">
                      <w:pPr>
                        <w:jc w:val="center"/>
                      </w:pPr>
                      <w:r>
                        <w:t>“SLXXX”</w:t>
                      </w:r>
                    </w:p>
                    <w:p w14:paraId="04AF769D" w14:textId="77777777" w:rsidR="000C545D" w:rsidRDefault="000C545D" w:rsidP="000C545D">
                      <w:pPr>
                        <w:jc w:val="center"/>
                      </w:pPr>
                      <w:r>
                        <w:t>X =&gt; number between 0 –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ab/>
      </w:r>
    </w:p>
    <w:p w14:paraId="51B12F3D" w14:textId="65614E4B" w:rsidR="000A0158" w:rsidRDefault="000A0158" w:rsidP="000A0158">
      <w:pPr>
        <w:pStyle w:val="ListParagraph"/>
        <w:numPr>
          <w:ilvl w:val="0"/>
          <w:numId w:val="14"/>
        </w:numPr>
        <w:spacing w:line="360" w:lineRule="auto"/>
        <w:ind w:left="720"/>
        <w:jc w:val="both"/>
      </w:pPr>
      <w:r>
        <w:t xml:space="preserve">Every </w:t>
      </w:r>
      <w:r w:rsidR="00C329B0">
        <w:t>jewelry</w:t>
      </w:r>
      <w:r>
        <w:t xml:space="preserve"> purchased from </w:t>
      </w:r>
      <w:r w:rsidR="00AF35A1">
        <w:t xml:space="preserve">a </w:t>
      </w:r>
      <w:r>
        <w:t xml:space="preserve">vendor or sold to </w:t>
      </w:r>
      <w:r w:rsidR="00AF35A1">
        <w:t xml:space="preserve">a </w:t>
      </w:r>
      <w:r>
        <w:t xml:space="preserve">customer </w:t>
      </w:r>
      <w:r w:rsidR="00AF35A1">
        <w:t>has</w:t>
      </w:r>
      <w:r>
        <w:t xml:space="preserve"> its </w:t>
      </w:r>
      <w:r w:rsidRPr="001827E3">
        <w:t>name</w:t>
      </w:r>
      <w:r>
        <w:t xml:space="preserve">, </w:t>
      </w:r>
      <w:r w:rsidR="00C329B0">
        <w:t>weight</w:t>
      </w:r>
      <w:r>
        <w:t>, purchase price, sales price, and stock</w:t>
      </w:r>
      <w:r w:rsidRPr="0075473E">
        <w:t>.</w:t>
      </w:r>
      <w:r>
        <w:rPr>
          <w:rFonts w:hint="eastAsia"/>
        </w:rPr>
        <w:t xml:space="preserve"> Every </w:t>
      </w:r>
      <w:r w:rsidR="00C329B0">
        <w:rPr>
          <w:b/>
        </w:rPr>
        <w:t>jewelry</w:t>
      </w:r>
      <w:r>
        <w:rPr>
          <w:rFonts w:hint="eastAsia"/>
        </w:rPr>
        <w:t xml:space="preserve"> has an identification number with the following format:</w:t>
      </w:r>
    </w:p>
    <w:p w14:paraId="557A4B6B" w14:textId="2326E736" w:rsidR="000C545D" w:rsidRDefault="000C545D" w:rsidP="000C545D">
      <w:pPr>
        <w:pStyle w:val="ListParagraph"/>
        <w:spacing w:line="360" w:lineRule="auto"/>
        <w:jc w:val="center"/>
        <w:rPr>
          <w:b/>
        </w:rPr>
      </w:pPr>
      <w:r>
        <w:rPr>
          <w:noProof/>
        </w:rPr>
        <mc:AlternateContent>
          <mc:Choice Requires="wps">
            <w:drawing>
              <wp:inline distT="0" distB="0" distL="0" distR="0" wp14:anchorId="6B37B4D4" wp14:editId="53212AA4">
                <wp:extent cx="2360930" cy="1404620"/>
                <wp:effectExtent l="6985" t="6985" r="6985" b="825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830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5E1A3" w14:textId="1882EBD5" w:rsidR="000C545D" w:rsidRDefault="000C545D" w:rsidP="000C545D">
                            <w:pPr>
                              <w:jc w:val="center"/>
                            </w:pPr>
                            <w:r>
                              <w:t>“</w:t>
                            </w:r>
                            <w:r w:rsidR="00C329B0">
                              <w:t>JW</w:t>
                            </w:r>
                            <w:r>
                              <w:t>XXX”</w:t>
                            </w:r>
                          </w:p>
                          <w:p w14:paraId="033DF3A6" w14:textId="77777777" w:rsidR="000C545D" w:rsidRDefault="000C545D" w:rsidP="000C545D">
                            <w:pPr>
                              <w:jc w:val="center"/>
                            </w:pPr>
                            <w:r>
                              <w:t>X =&gt; number between 0 –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37B4D4" id="Text Box 6" o:spid="_x0000_s1029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">
                <v:textbox style="mso-fit-shape-to-text:t">
                  <w:txbxContent>
                    <w:p w14:paraId="17D5E1A3" w14:textId="1882EBD5" w:rsidR="000C545D" w:rsidRDefault="000C545D" w:rsidP="000C545D">
                      <w:pPr>
                        <w:jc w:val="center"/>
                      </w:pPr>
                      <w:r>
                        <w:t>“</w:t>
                      </w:r>
                      <w:r w:rsidR="00C329B0">
                        <w:t>JW</w:t>
                      </w:r>
                      <w:r>
                        <w:t>XXX”</w:t>
                      </w:r>
                    </w:p>
                    <w:p w14:paraId="033DF3A6" w14:textId="77777777" w:rsidR="000C545D" w:rsidRDefault="000C545D" w:rsidP="000C545D">
                      <w:pPr>
                        <w:jc w:val="center"/>
                      </w:pPr>
                      <w:r>
                        <w:t>X =&gt; number between 0 –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B85368" w14:textId="405A407B" w:rsidR="00A94858" w:rsidRDefault="00A94858" w:rsidP="00A94858">
      <w:pPr>
        <w:pStyle w:val="ListParagraph"/>
        <w:numPr>
          <w:ilvl w:val="0"/>
          <w:numId w:val="14"/>
        </w:numPr>
        <w:spacing w:line="360" w:lineRule="auto"/>
        <w:ind w:left="720"/>
        <w:jc w:val="both"/>
      </w:pPr>
      <w:r>
        <w:lastRenderedPageBreak/>
        <w:t xml:space="preserve">Every jewelry has its type </w:t>
      </w:r>
      <w:r w:rsidR="00AF2864">
        <w:t>data that store the information about</w:t>
      </w:r>
      <w:r w:rsidR="00727DD9">
        <w:t xml:space="preserve"> the</w:t>
      </w:r>
      <w:r w:rsidR="00AF2864">
        <w:t xml:space="preserve"> type name,</w:t>
      </w:r>
      <w:r>
        <w:t xml:space="preserve"> and the type data has an identification id with the following format:</w:t>
      </w:r>
    </w:p>
    <w:p w14:paraId="4FAC2515" w14:textId="09747F6B" w:rsidR="000C545D" w:rsidRPr="00E66353" w:rsidRDefault="00A94858" w:rsidP="00A94858">
      <w:pPr>
        <w:pStyle w:val="ListParagraph"/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2B411CB" wp14:editId="211B48DA">
                <wp:extent cx="2360930" cy="1404620"/>
                <wp:effectExtent l="9525" t="12065" r="13970" b="12700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830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C4D56" w14:textId="77777777" w:rsidR="00A94858" w:rsidRDefault="00A94858" w:rsidP="00A94858">
                            <w:pPr>
                              <w:jc w:val="center"/>
                            </w:pPr>
                            <w:r>
                              <w:t>“JTXXX”</w:t>
                            </w:r>
                          </w:p>
                          <w:p w14:paraId="3FBF9B5F" w14:textId="77777777" w:rsidR="00A94858" w:rsidRDefault="00A94858" w:rsidP="00A94858">
                            <w:pPr>
                              <w:jc w:val="center"/>
                            </w:pPr>
                            <w:r>
                              <w:t>X =&gt; number between 0 –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B411CB" id="Text Box 13" o:spid="_x0000_s1030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">
                <v:textbox style="mso-fit-shape-to-text:t">
                  <w:txbxContent>
                    <w:p w14:paraId="33CC4D56" w14:textId="77777777" w:rsidR="00A94858" w:rsidRDefault="00A94858" w:rsidP="00A94858">
                      <w:pPr>
                        <w:jc w:val="center"/>
                      </w:pPr>
                      <w:r>
                        <w:t>“JTXXX”</w:t>
                      </w:r>
                    </w:p>
                    <w:p w14:paraId="3FBF9B5F" w14:textId="77777777" w:rsidR="00A94858" w:rsidRDefault="00A94858" w:rsidP="00A94858">
                      <w:pPr>
                        <w:jc w:val="center"/>
                      </w:pPr>
                      <w:r>
                        <w:t>X =&gt; number between 0 –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76EF9" w14:textId="343D0F60" w:rsidR="000C545D" w:rsidRDefault="000C545D" w:rsidP="000C545D">
      <w:pPr>
        <w:spacing w:line="360" w:lineRule="auto"/>
        <w:jc w:val="both"/>
      </w:pPr>
      <w:r>
        <w:tab/>
        <w:t xml:space="preserve">Every customer that wants to buy </w:t>
      </w:r>
      <w:r w:rsidR="00C329B0">
        <w:t>jewelry</w:t>
      </w:r>
      <w:r>
        <w:t xml:space="preserve"> at </w:t>
      </w:r>
      <w:r w:rsidR="00D779F9">
        <w:rPr>
          <w:b/>
        </w:rPr>
        <w:t xml:space="preserve">Bluejack </w:t>
      </w:r>
      <w:r w:rsidR="00C329B0">
        <w:rPr>
          <w:b/>
        </w:rPr>
        <w:t>Jewelry</w:t>
      </w:r>
      <w:r>
        <w:t xml:space="preserve"> must be following the </w:t>
      </w:r>
      <w:r>
        <w:rPr>
          <w:b/>
        </w:rPr>
        <w:t>sales</w:t>
      </w:r>
      <w:r w:rsidRPr="00D01563">
        <w:rPr>
          <w:b/>
        </w:rPr>
        <w:t xml:space="preserve"> transaction procedures</w:t>
      </w:r>
      <w:r>
        <w:t>, those are:</w:t>
      </w:r>
    </w:p>
    <w:p w14:paraId="1008FFDB" w14:textId="7580E3A3" w:rsidR="000C545D" w:rsidRDefault="000C545D" w:rsidP="000C545D">
      <w:pPr>
        <w:pStyle w:val="ListParagraph"/>
        <w:numPr>
          <w:ilvl w:val="0"/>
          <w:numId w:val="13"/>
        </w:numPr>
        <w:spacing w:line="360" w:lineRule="auto"/>
        <w:ind w:left="720"/>
        <w:jc w:val="both"/>
      </w:pPr>
      <w:r>
        <w:t xml:space="preserve">Every customer that wants to purchase a product must complete personal information like </w:t>
      </w:r>
      <w:r w:rsidR="000A0158">
        <w:t>name, gender, email, address, phone</w:t>
      </w:r>
      <w:r>
        <w:t>. Every customer has an identification number with the following format:</w:t>
      </w:r>
    </w:p>
    <w:p w14:paraId="444C2D48" w14:textId="77777777" w:rsidR="000C545D" w:rsidRDefault="000C545D" w:rsidP="000C545D">
      <w:pPr>
        <w:pStyle w:val="ListParagraph"/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A6DB8B5" wp14:editId="1E53DD82">
                <wp:extent cx="2360930" cy="1404620"/>
                <wp:effectExtent l="6985" t="5080" r="6985" b="1016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830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97BD1" w14:textId="27EAAD26" w:rsidR="000C545D" w:rsidRDefault="000C545D" w:rsidP="000C545D">
                            <w:pPr>
                              <w:jc w:val="center"/>
                            </w:pPr>
                            <w:r>
                              <w:t>“CUXXX”</w:t>
                            </w:r>
                          </w:p>
                          <w:p w14:paraId="06CFBA8D" w14:textId="77777777" w:rsidR="000C545D" w:rsidRDefault="000C545D" w:rsidP="000C545D">
                            <w:pPr>
                              <w:jc w:val="center"/>
                            </w:pPr>
                            <w:r>
                              <w:t>X =&gt; number between 0 –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6DB8B5" id="Text Box 5" o:spid="_x0000_s1031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">
                <v:textbox style="mso-fit-shape-to-text:t">
                  <w:txbxContent>
                    <w:p w14:paraId="20B97BD1" w14:textId="27EAAD26" w:rsidR="000C545D" w:rsidRDefault="000C545D" w:rsidP="000C545D">
                      <w:pPr>
                        <w:jc w:val="center"/>
                      </w:pPr>
                      <w:r>
                        <w:t>“CUXXX”</w:t>
                      </w:r>
                    </w:p>
                    <w:p w14:paraId="06CFBA8D" w14:textId="77777777" w:rsidR="000C545D" w:rsidRDefault="000C545D" w:rsidP="000C545D">
                      <w:pPr>
                        <w:jc w:val="center"/>
                      </w:pPr>
                      <w:r>
                        <w:t>X =&gt; number between 0 –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71E9E4" w14:textId="3227FF2E" w:rsidR="000C545D" w:rsidRDefault="000C545D" w:rsidP="000C545D">
      <w:pPr>
        <w:pStyle w:val="ListParagraph"/>
        <w:numPr>
          <w:ilvl w:val="0"/>
          <w:numId w:val="13"/>
        </w:numPr>
        <w:spacing w:line="360" w:lineRule="auto"/>
        <w:ind w:left="720"/>
        <w:jc w:val="both"/>
      </w:pPr>
      <w:r>
        <w:t xml:space="preserve">Customer can purchase </w:t>
      </w:r>
      <w:r w:rsidRPr="00E66353">
        <w:rPr>
          <w:b/>
        </w:rPr>
        <w:t xml:space="preserve">more than one </w:t>
      </w:r>
      <w:r w:rsidR="00C329B0">
        <w:rPr>
          <w:b/>
        </w:rPr>
        <w:t>jewelry</w:t>
      </w:r>
      <w:r>
        <w:t xml:space="preserve"> in every transaction.</w:t>
      </w:r>
    </w:p>
    <w:p w14:paraId="62269549" w14:textId="77777777" w:rsidR="000C545D" w:rsidRDefault="000C545D" w:rsidP="000C545D">
      <w:pPr>
        <w:spacing w:line="360" w:lineRule="auto"/>
        <w:jc w:val="both"/>
      </w:pPr>
    </w:p>
    <w:p w14:paraId="7D39F9F7" w14:textId="0A4B01F1" w:rsidR="000C545D" w:rsidRDefault="000C545D" w:rsidP="000C545D">
      <w:pPr>
        <w:pStyle w:val="ListParagraph"/>
        <w:spacing w:line="360" w:lineRule="auto"/>
        <w:ind w:left="0" w:firstLine="720"/>
        <w:jc w:val="both"/>
      </w:pPr>
      <w:r>
        <w:t xml:space="preserve">Every </w:t>
      </w:r>
      <w:r w:rsidR="000A0158">
        <w:t>vendor</w:t>
      </w:r>
      <w:r>
        <w:t xml:space="preserve"> that wants to sell their </w:t>
      </w:r>
      <w:r w:rsidR="00C329B0">
        <w:t>jewelry</w:t>
      </w:r>
      <w:r>
        <w:t xml:space="preserve"> must be following the </w:t>
      </w:r>
      <w:r>
        <w:rPr>
          <w:b/>
        </w:rPr>
        <w:t>purchase</w:t>
      </w:r>
      <w:r w:rsidRPr="00BD3207">
        <w:rPr>
          <w:b/>
        </w:rPr>
        <w:t xml:space="preserve"> transaction procedures</w:t>
      </w:r>
      <w:r w:rsidRPr="00BD3207">
        <w:t>, thos</w:t>
      </w:r>
      <w:r>
        <w:t>e are:</w:t>
      </w:r>
    </w:p>
    <w:p w14:paraId="343780E0" w14:textId="57E33655" w:rsidR="000C545D" w:rsidRDefault="000C545D" w:rsidP="000C545D">
      <w:pPr>
        <w:pStyle w:val="ListParagraph"/>
        <w:numPr>
          <w:ilvl w:val="0"/>
          <w:numId w:val="13"/>
        </w:numPr>
        <w:spacing w:line="360" w:lineRule="auto"/>
        <w:ind w:left="720"/>
        <w:jc w:val="both"/>
      </w:pPr>
      <w:r>
        <w:t xml:space="preserve">Every </w:t>
      </w:r>
      <w:r w:rsidR="000A0158">
        <w:t xml:space="preserve">vendor </w:t>
      </w:r>
      <w:r>
        <w:t xml:space="preserve">that wants to sell their </w:t>
      </w:r>
      <w:r w:rsidR="00C329B0">
        <w:t>jewelry</w:t>
      </w:r>
      <w:r>
        <w:t xml:space="preserve"> must complete personal information like name, </w:t>
      </w:r>
      <w:r w:rsidR="000A0158">
        <w:t>email</w:t>
      </w:r>
      <w:r>
        <w:t xml:space="preserve">, address, and </w:t>
      </w:r>
      <w:r w:rsidR="000A0158">
        <w:t>phone</w:t>
      </w:r>
      <w:r>
        <w:t xml:space="preserve">. Every </w:t>
      </w:r>
      <w:r w:rsidR="000A0158">
        <w:t xml:space="preserve">vendor </w:t>
      </w:r>
      <w:r>
        <w:t>has an identification number with the following format:</w:t>
      </w:r>
    </w:p>
    <w:p w14:paraId="5057ECDD" w14:textId="77777777" w:rsidR="000C545D" w:rsidRDefault="000C545D" w:rsidP="000C545D">
      <w:pPr>
        <w:pStyle w:val="ListParagraph"/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2659155" wp14:editId="5D8519D5">
                <wp:extent cx="2360930" cy="1404620"/>
                <wp:effectExtent l="6985" t="10160" r="6985" b="5080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830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027C7" w14:textId="5425167E" w:rsidR="000C545D" w:rsidRDefault="000C545D" w:rsidP="000C545D">
                            <w:pPr>
                              <w:jc w:val="center"/>
                            </w:pPr>
                            <w:r>
                              <w:t>“</w:t>
                            </w:r>
                            <w:r w:rsidR="000A0158">
                              <w:t>VE</w:t>
                            </w:r>
                            <w:r>
                              <w:t>XXX”</w:t>
                            </w:r>
                          </w:p>
                          <w:p w14:paraId="5082EA3D" w14:textId="77777777" w:rsidR="000C545D" w:rsidRDefault="000C545D" w:rsidP="000C545D">
                            <w:pPr>
                              <w:jc w:val="center"/>
                            </w:pPr>
                            <w:r>
                              <w:t>X =&gt; number between 0 –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659155" id="Text Box 3" o:spid="_x0000_s1032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">
                <v:textbox style="mso-fit-shape-to-text:t">
                  <w:txbxContent>
                    <w:p w14:paraId="758027C7" w14:textId="5425167E" w:rsidR="000C545D" w:rsidRDefault="000C545D" w:rsidP="000C545D">
                      <w:pPr>
                        <w:jc w:val="center"/>
                      </w:pPr>
                      <w:r>
                        <w:t>“</w:t>
                      </w:r>
                      <w:r w:rsidR="000A0158">
                        <w:t>VE</w:t>
                      </w:r>
                      <w:r>
                        <w:t>XXX”</w:t>
                      </w:r>
                    </w:p>
                    <w:p w14:paraId="5082EA3D" w14:textId="77777777" w:rsidR="000C545D" w:rsidRDefault="000C545D" w:rsidP="000C545D">
                      <w:pPr>
                        <w:jc w:val="center"/>
                      </w:pPr>
                      <w:r>
                        <w:t>X =&gt; number between 0 –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6ABCE" w14:textId="77021999" w:rsidR="000C545D" w:rsidRDefault="000A0158" w:rsidP="000C545D">
      <w:pPr>
        <w:pStyle w:val="ListParagraph"/>
        <w:numPr>
          <w:ilvl w:val="0"/>
          <w:numId w:val="13"/>
        </w:numPr>
        <w:spacing w:line="360" w:lineRule="auto"/>
        <w:ind w:left="720"/>
        <w:jc w:val="both"/>
      </w:pPr>
      <w:r>
        <w:t>Vendor</w:t>
      </w:r>
      <w:r w:rsidR="000C545D">
        <w:t xml:space="preserve"> can sell </w:t>
      </w:r>
      <w:r w:rsidR="000C545D" w:rsidRPr="00BD3207">
        <w:rPr>
          <w:b/>
        </w:rPr>
        <w:t xml:space="preserve">more than one </w:t>
      </w:r>
      <w:r w:rsidR="00C329B0">
        <w:rPr>
          <w:b/>
        </w:rPr>
        <w:t>jewelry</w:t>
      </w:r>
      <w:r w:rsidR="000C545D">
        <w:t xml:space="preserve"> in every transaction.</w:t>
      </w:r>
    </w:p>
    <w:p w14:paraId="5E99EFA7" w14:textId="77777777" w:rsidR="000C545D" w:rsidRDefault="000C545D" w:rsidP="000C545D">
      <w:pPr>
        <w:spacing w:line="360" w:lineRule="auto"/>
        <w:jc w:val="both"/>
      </w:pPr>
    </w:p>
    <w:p w14:paraId="528BB022" w14:textId="12DE9229" w:rsidR="000C545D" w:rsidRDefault="00BA47EA" w:rsidP="000C545D">
      <w:pPr>
        <w:spacing w:line="360" w:lineRule="auto"/>
        <w:jc w:val="both"/>
        <w:rPr>
          <w:b/>
        </w:rPr>
      </w:pPr>
      <w:r>
        <w:rPr>
          <w:b/>
        </w:rPr>
        <w:t>Constraints</w:t>
      </w:r>
      <w:r w:rsidR="000C545D" w:rsidRPr="006C17DF">
        <w:rPr>
          <w:b/>
        </w:rPr>
        <w:t>:</w:t>
      </w:r>
    </w:p>
    <w:p w14:paraId="53F0F9B8" w14:textId="3640CEAC" w:rsidR="000C545D" w:rsidRPr="006C17DF" w:rsidRDefault="000C545D" w:rsidP="000C545D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 xml:space="preserve">Staff </w:t>
      </w:r>
      <w:r w:rsidR="009C6D68">
        <w:t>Name</w:t>
      </w:r>
      <w:r>
        <w:t xml:space="preserve"> must be more than </w:t>
      </w:r>
      <w:r w:rsidR="00B35FED">
        <w:t>3</w:t>
      </w:r>
      <w:r>
        <w:t xml:space="preserve"> characters.</w:t>
      </w:r>
    </w:p>
    <w:p w14:paraId="5EA8DADD" w14:textId="6CB2E50D" w:rsidR="000C545D" w:rsidRPr="006C17DF" w:rsidRDefault="000C545D" w:rsidP="000C545D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 xml:space="preserve">Staff </w:t>
      </w:r>
      <w:r w:rsidR="009C6D68">
        <w:t>Gender</w:t>
      </w:r>
      <w:r>
        <w:t xml:space="preserve"> </w:t>
      </w:r>
      <w:r w:rsidR="009C6D68">
        <w:t>must be either “Male” or “Female” (without quote).</w:t>
      </w:r>
    </w:p>
    <w:p w14:paraId="0EE13405" w14:textId="36B72EF0" w:rsidR="000C545D" w:rsidRPr="00531885" w:rsidRDefault="009C6D68" w:rsidP="000C545D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>Staff</w:t>
      </w:r>
      <w:r w:rsidR="000C545D">
        <w:t xml:space="preserve"> </w:t>
      </w:r>
      <w:r>
        <w:t>Email</w:t>
      </w:r>
      <w:r w:rsidR="000C545D">
        <w:t xml:space="preserve"> must </w:t>
      </w:r>
      <w:proofErr w:type="gramStart"/>
      <w:r>
        <w:t>ends</w:t>
      </w:r>
      <w:proofErr w:type="gramEnd"/>
      <w:r>
        <w:t xml:space="preserve"> with</w:t>
      </w:r>
      <w:r w:rsidR="000C545D">
        <w:t xml:space="preserve"> “</w:t>
      </w:r>
      <w:r>
        <w:t>st.com</w:t>
      </w:r>
      <w:r w:rsidR="000C545D">
        <w:t>” (without quote).</w:t>
      </w:r>
    </w:p>
    <w:p w14:paraId="70954E39" w14:textId="42D9CC29" w:rsidR="000C545D" w:rsidRPr="00531885" w:rsidRDefault="009C6D68" w:rsidP="000C545D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 xml:space="preserve">Staff Phone must </w:t>
      </w:r>
      <w:proofErr w:type="gramStart"/>
      <w:r>
        <w:t>starts</w:t>
      </w:r>
      <w:proofErr w:type="gramEnd"/>
      <w:r>
        <w:t xml:space="preserve"> with </w:t>
      </w:r>
      <w:r w:rsidR="00C33736">
        <w:t>“08” (without quote).</w:t>
      </w:r>
    </w:p>
    <w:p w14:paraId="484E43DC" w14:textId="55B9ACC1" w:rsidR="00C33736" w:rsidRPr="006C17DF" w:rsidRDefault="00C33736" w:rsidP="00C33736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 xml:space="preserve">Customer Name must be more than </w:t>
      </w:r>
      <w:r w:rsidR="00B35FED">
        <w:t>3</w:t>
      </w:r>
      <w:r>
        <w:t xml:space="preserve"> characters.</w:t>
      </w:r>
    </w:p>
    <w:p w14:paraId="2319482F" w14:textId="4B0D03C1" w:rsidR="00C33736" w:rsidRPr="00137AC2" w:rsidRDefault="00C33736" w:rsidP="00137AC2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>Customer Gender must be either “Male” or “Female” (without quote).</w:t>
      </w:r>
    </w:p>
    <w:p w14:paraId="26EF5100" w14:textId="279AC07B" w:rsidR="00C33736" w:rsidRPr="00531885" w:rsidRDefault="00C33736" w:rsidP="00C33736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 xml:space="preserve">Customer Phone must </w:t>
      </w:r>
      <w:proofErr w:type="gramStart"/>
      <w:r>
        <w:t>starts</w:t>
      </w:r>
      <w:proofErr w:type="gramEnd"/>
      <w:r>
        <w:t xml:space="preserve"> with “08” (without quote).</w:t>
      </w:r>
    </w:p>
    <w:p w14:paraId="2ECE63A0" w14:textId="076161D4" w:rsidR="00C33736" w:rsidRPr="006C17DF" w:rsidRDefault="00C33736" w:rsidP="00C33736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>Vendor Name must be more than 3 characters.</w:t>
      </w:r>
    </w:p>
    <w:p w14:paraId="54C21002" w14:textId="78497FC2" w:rsidR="00C33736" w:rsidRPr="00B35FED" w:rsidRDefault="004A48FA" w:rsidP="00C33736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rPr>
          <w:bCs/>
        </w:rPr>
        <w:t xml:space="preserve">Vendor Email must </w:t>
      </w:r>
      <w:proofErr w:type="gramStart"/>
      <w:r>
        <w:t>ends</w:t>
      </w:r>
      <w:proofErr w:type="gramEnd"/>
      <w:r>
        <w:t xml:space="preserve"> with “ve.com” (without quote).</w:t>
      </w:r>
    </w:p>
    <w:p w14:paraId="6798CEAF" w14:textId="531AFDA9" w:rsidR="00B35FED" w:rsidRPr="004A48FA" w:rsidRDefault="00B35FED" w:rsidP="00C33736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lastRenderedPageBreak/>
        <w:t xml:space="preserve">Vendor Address must ends with a single character of number (0-9) and followed by </w:t>
      </w:r>
      <w:proofErr w:type="gramStart"/>
      <w:r>
        <w:t>‘ street</w:t>
      </w:r>
      <w:proofErr w:type="gramEnd"/>
      <w:r>
        <w:t>’</w:t>
      </w:r>
      <w:r w:rsidR="0086387D">
        <w:t>,</w:t>
      </w:r>
      <w:r>
        <w:t xml:space="preserve"> </w:t>
      </w:r>
      <w:proofErr w:type="spellStart"/>
      <w:r w:rsidR="0086387D">
        <w:t>e</w:t>
      </w:r>
      <w:r>
        <w:t>g.</w:t>
      </w:r>
      <w:proofErr w:type="spellEnd"/>
      <w:r>
        <w:t xml:space="preserve"> ‘Denpasar </w:t>
      </w:r>
      <w:r w:rsidR="0086387D">
        <w:t>8 street</w:t>
      </w:r>
      <w:r>
        <w:t>’</w:t>
      </w:r>
      <w:r w:rsidR="0086387D">
        <w:t>.</w:t>
      </w:r>
    </w:p>
    <w:p w14:paraId="02C7BA10" w14:textId="0A157031" w:rsidR="004A48FA" w:rsidRPr="004A48FA" w:rsidRDefault="004A48FA" w:rsidP="00C33736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 xml:space="preserve">Vendor Phone must </w:t>
      </w:r>
      <w:proofErr w:type="gramStart"/>
      <w:r>
        <w:t>starts</w:t>
      </w:r>
      <w:proofErr w:type="gramEnd"/>
      <w:r>
        <w:t xml:space="preserve"> with “08” (without quote).</w:t>
      </w:r>
    </w:p>
    <w:p w14:paraId="03805E2D" w14:textId="4B6BB814" w:rsidR="000C545D" w:rsidRPr="00137AC2" w:rsidRDefault="0086387D" w:rsidP="00C14C53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>Jewelry Weight</w:t>
      </w:r>
      <w:r w:rsidR="004A48FA">
        <w:t xml:space="preserve"> must be between 10 and 1000.</w:t>
      </w:r>
    </w:p>
    <w:p w14:paraId="4A82BA75" w14:textId="4FBA4E57" w:rsidR="00137AC2" w:rsidRPr="00137AC2" w:rsidRDefault="00137AC2" w:rsidP="00137AC2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</w:rPr>
      </w:pPr>
      <w:r>
        <w:t>Purchase and Sales Quantity must more than 0</w:t>
      </w:r>
    </w:p>
    <w:p w14:paraId="34F90730" w14:textId="77777777" w:rsidR="00C14C53" w:rsidRPr="00C14C53" w:rsidRDefault="00C14C53" w:rsidP="00C14C53">
      <w:pPr>
        <w:pStyle w:val="ListParagraph"/>
        <w:spacing w:line="360" w:lineRule="auto"/>
        <w:jc w:val="both"/>
        <w:rPr>
          <w:b/>
        </w:rPr>
      </w:pPr>
    </w:p>
    <w:p w14:paraId="6EA989F6" w14:textId="49998CEA" w:rsidR="000C545D" w:rsidRDefault="000C545D" w:rsidP="000C545D">
      <w:pPr>
        <w:spacing w:line="360" w:lineRule="auto"/>
        <w:ind w:firstLine="720"/>
        <w:jc w:val="both"/>
      </w:pPr>
      <w:r>
        <w:t xml:space="preserve">Now </w:t>
      </w:r>
      <w:r w:rsidR="000A0158">
        <w:rPr>
          <w:b/>
        </w:rPr>
        <w:t xml:space="preserve">Bluejack </w:t>
      </w:r>
      <w:r w:rsidR="008A2997">
        <w:rPr>
          <w:b/>
        </w:rPr>
        <w:t>Jewelry</w:t>
      </w:r>
      <w:r>
        <w:t xml:space="preserve"> still using </w:t>
      </w:r>
      <w:r w:rsidR="00AF35A1">
        <w:t xml:space="preserve">a </w:t>
      </w:r>
      <w:r>
        <w:t xml:space="preserve">manual management system to maintain the </w:t>
      </w:r>
      <w:r>
        <w:rPr>
          <w:b/>
        </w:rPr>
        <w:t>sales</w:t>
      </w:r>
      <w:r w:rsidRPr="0075473E">
        <w:rPr>
          <w:b/>
        </w:rPr>
        <w:t xml:space="preserve"> </w:t>
      </w:r>
      <w:r w:rsidRPr="0075473E">
        <w:t>and</w:t>
      </w:r>
      <w:r w:rsidRPr="0075473E">
        <w:rPr>
          <w:b/>
        </w:rPr>
        <w:t xml:space="preserve"> </w:t>
      </w:r>
      <w:r>
        <w:rPr>
          <w:b/>
        </w:rPr>
        <w:t>purchase</w:t>
      </w:r>
      <w:r w:rsidRPr="0075473E">
        <w:rPr>
          <w:b/>
        </w:rPr>
        <w:t xml:space="preserve"> transactions</w:t>
      </w:r>
      <w:r>
        <w:t xml:space="preserve">. You as </w:t>
      </w:r>
      <w:r w:rsidR="000A0158">
        <w:t>his</w:t>
      </w:r>
      <w:r>
        <w:t xml:space="preserve"> precious friend want to help </w:t>
      </w:r>
      <w:r w:rsidR="000A0158">
        <w:rPr>
          <w:b/>
        </w:rPr>
        <w:t xml:space="preserve">Bluejack </w:t>
      </w:r>
      <w:r w:rsidR="008A2997">
        <w:rPr>
          <w:b/>
        </w:rPr>
        <w:t>Jewelry</w:t>
      </w:r>
      <w:r>
        <w:t xml:space="preserve"> to create a database system that can store data and maintain the </w:t>
      </w:r>
      <w:r>
        <w:rPr>
          <w:b/>
        </w:rPr>
        <w:t>sales</w:t>
      </w:r>
      <w:r>
        <w:t xml:space="preserve"> and </w:t>
      </w:r>
      <w:r>
        <w:rPr>
          <w:b/>
        </w:rPr>
        <w:t>purchase</w:t>
      </w:r>
      <w:r w:rsidRPr="00C6794C">
        <w:rPr>
          <w:b/>
        </w:rPr>
        <w:t xml:space="preserve"> transactions</w:t>
      </w:r>
      <w:r>
        <w:t>. The tasks that you must do are:</w:t>
      </w:r>
    </w:p>
    <w:p w14:paraId="791E833F" w14:textId="5C04EA89" w:rsidR="000C545D" w:rsidRDefault="000C545D" w:rsidP="000C545D">
      <w:pPr>
        <w:pStyle w:val="ListParagraph"/>
        <w:numPr>
          <w:ilvl w:val="0"/>
          <w:numId w:val="15"/>
        </w:numPr>
        <w:spacing w:line="360" w:lineRule="auto"/>
        <w:ind w:left="720"/>
        <w:jc w:val="both"/>
      </w:pPr>
      <w:r>
        <w:t xml:space="preserve">Create Entity Relationship Diagram to maintain </w:t>
      </w:r>
      <w:r>
        <w:rPr>
          <w:b/>
        </w:rPr>
        <w:t>sales</w:t>
      </w:r>
      <w:r>
        <w:t xml:space="preserve"> and </w:t>
      </w:r>
      <w:r>
        <w:rPr>
          <w:b/>
        </w:rPr>
        <w:t>purchase transactions</w:t>
      </w:r>
      <w:r>
        <w:t>.</w:t>
      </w:r>
    </w:p>
    <w:p w14:paraId="112F7A0D" w14:textId="77777777" w:rsidR="00C86F76" w:rsidRDefault="00C86F76" w:rsidP="006B2EF0">
      <w:pPr>
        <w:pStyle w:val="ListParagraph"/>
        <w:spacing w:line="360" w:lineRule="auto"/>
        <w:jc w:val="both"/>
        <w:rPr>
          <w:noProof/>
        </w:rPr>
      </w:pPr>
    </w:p>
    <w:p w14:paraId="43A67CBF" w14:textId="2A837BC2" w:rsidR="006B2EF0" w:rsidRDefault="00C86F76" w:rsidP="00C86F76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4F97F558" wp14:editId="32F98C2D">
            <wp:extent cx="3492088" cy="232050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85" t="21260" r="17592" b="13000"/>
                    <a:stretch/>
                  </pic:blipFill>
                  <pic:spPr bwMode="auto">
                    <a:xfrm>
                      <a:off x="0" y="0"/>
                      <a:ext cx="3493503" cy="232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E02D9" w14:textId="730C8E94" w:rsidR="000C545D" w:rsidRDefault="000C545D" w:rsidP="000C545D">
      <w:pPr>
        <w:pStyle w:val="ListParagraph"/>
        <w:numPr>
          <w:ilvl w:val="0"/>
          <w:numId w:val="15"/>
        </w:numPr>
        <w:spacing w:line="360" w:lineRule="auto"/>
        <w:ind w:left="720"/>
        <w:jc w:val="both"/>
      </w:pPr>
      <w:r>
        <w:t xml:space="preserve">Create a database system using DDL syntax that </w:t>
      </w:r>
      <w:r w:rsidR="00AF35A1">
        <w:t xml:space="preserve">is </w:t>
      </w:r>
      <w:r>
        <w:t xml:space="preserve">relevant </w:t>
      </w:r>
      <w:r w:rsidR="00AF35A1">
        <w:t>to</w:t>
      </w:r>
      <w:r>
        <w:t xml:space="preserve"> </w:t>
      </w:r>
      <w:r>
        <w:rPr>
          <w:b/>
        </w:rPr>
        <w:t>sales</w:t>
      </w:r>
      <w:r>
        <w:t xml:space="preserve"> and </w:t>
      </w:r>
      <w:r>
        <w:rPr>
          <w:b/>
        </w:rPr>
        <w:t>purchase transactions</w:t>
      </w:r>
      <w:r w:rsidRPr="0074760C">
        <w:t>.</w:t>
      </w:r>
    </w:p>
    <w:p w14:paraId="2422E641" w14:textId="77777777" w:rsidR="00CB60FD" w:rsidRPr="00CB60FD" w:rsidRDefault="00CB60FD" w:rsidP="00CB60FD">
      <w:pPr>
        <w:pStyle w:val="ListParagraph"/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60F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Create purchase table */</w:t>
      </w:r>
    </w:p>
    <w:p w14:paraId="69E81052" w14:textId="77777777" w:rsidR="00CB60FD" w:rsidRPr="00CB60FD" w:rsidRDefault="00CB60FD" w:rsidP="00CB60FD">
      <w:pPr>
        <w:pStyle w:val="ListParagraph"/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create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table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purchase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gram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Primary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Key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</w:t>
      </w:r>
      <w:proofErr w:type="spellStart"/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heck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LIKE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'PU%'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check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LIKE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'VE%'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check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LIKE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'ST%'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check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like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'JW%'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Qty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PurchaseDate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Date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14:paraId="06C70949" w14:textId="77777777" w:rsidR="00CB60FD" w:rsidRPr="00CB60FD" w:rsidRDefault="00CB60FD" w:rsidP="00CB60FD">
      <w:pPr>
        <w:pStyle w:val="ListParagraph"/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CBBF3CA" w14:textId="77777777" w:rsidR="00CB60FD" w:rsidRPr="00CB60FD" w:rsidRDefault="00CB60FD" w:rsidP="00CB60FD">
      <w:pPr>
        <w:pStyle w:val="ListParagraph"/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60F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Create sales table */</w:t>
      </w:r>
    </w:p>
    <w:p w14:paraId="71843DAF" w14:textId="77777777" w:rsidR="00CB60FD" w:rsidRPr="00CB60FD" w:rsidRDefault="00CB60FD" w:rsidP="00CB60FD">
      <w:pPr>
        <w:pStyle w:val="ListParagraph"/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create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table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sales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gram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Primary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Key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Check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Like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'SL%'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check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LIKE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'ST%'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check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LIKE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'CU%'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check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like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'JW%'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Qty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SalesDate</w:t>
      </w:r>
      <w:proofErr w:type="spellEnd"/>
      <w:r w:rsidRPr="00CB60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60FD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Date</w:t>
      </w:r>
      <w:r w:rsidRPr="00CB60F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14:paraId="43C6B2E2" w14:textId="77777777" w:rsidR="001D7DCF" w:rsidRDefault="001D7DCF" w:rsidP="001D7DCF">
      <w:pPr>
        <w:pStyle w:val="ListParagraph"/>
        <w:spacing w:line="360" w:lineRule="auto"/>
        <w:jc w:val="both"/>
      </w:pPr>
    </w:p>
    <w:p w14:paraId="22DFF528" w14:textId="77777777" w:rsidR="000C545D" w:rsidRDefault="001B07D5" w:rsidP="000C545D">
      <w:pPr>
        <w:pStyle w:val="ListParagraph"/>
        <w:numPr>
          <w:ilvl w:val="0"/>
          <w:numId w:val="15"/>
        </w:numPr>
        <w:spacing w:line="360" w:lineRule="auto"/>
        <w:ind w:left="720"/>
        <w:jc w:val="both"/>
      </w:pPr>
      <w:r>
        <w:t>Create query using DML syntax to fill the tables in database systems with data based on the following conditions</w:t>
      </w:r>
      <w:r w:rsidR="000C545D">
        <w:t>:</w:t>
      </w:r>
    </w:p>
    <w:p w14:paraId="56BDAF02" w14:textId="43E8B8B4" w:rsidR="00A61DC5" w:rsidRDefault="000C545D" w:rsidP="00DE4B6E">
      <w:pPr>
        <w:pStyle w:val="ListParagraph"/>
        <w:numPr>
          <w:ilvl w:val="0"/>
          <w:numId w:val="16"/>
        </w:numPr>
        <w:spacing w:line="360" w:lineRule="auto"/>
        <w:jc w:val="both"/>
      </w:pPr>
      <w:r>
        <w:rPr>
          <w:b/>
        </w:rPr>
        <w:t>Master</w:t>
      </w:r>
      <w:r>
        <w:t xml:space="preserve"> table must with more than or equals 1</w:t>
      </w:r>
      <w:r w:rsidR="00C14C53">
        <w:t>0</w:t>
      </w:r>
      <w:r>
        <w:t xml:space="preserve"> data.</w:t>
      </w:r>
    </w:p>
    <w:p w14:paraId="3FF2D7BF" w14:textId="7D3ABEB0" w:rsidR="000C545D" w:rsidRDefault="000C545D" w:rsidP="000C545D">
      <w:pPr>
        <w:pStyle w:val="ListParagraph"/>
        <w:numPr>
          <w:ilvl w:val="0"/>
          <w:numId w:val="16"/>
        </w:numPr>
        <w:spacing w:line="360" w:lineRule="auto"/>
        <w:jc w:val="both"/>
      </w:pPr>
      <w:r>
        <w:rPr>
          <w:b/>
        </w:rPr>
        <w:t>Transaction</w:t>
      </w:r>
      <w:r>
        <w:t xml:space="preserve"> table must </w:t>
      </w:r>
      <w:r w:rsidR="004D3692">
        <w:t xml:space="preserve">be filled </w:t>
      </w:r>
      <w:r>
        <w:t>be filled with more than or equals 15 data.</w:t>
      </w:r>
    </w:p>
    <w:p w14:paraId="624B96D9" w14:textId="77777777" w:rsidR="000C545D" w:rsidRDefault="000C545D" w:rsidP="000C545D">
      <w:pPr>
        <w:pStyle w:val="ListParagraph"/>
        <w:numPr>
          <w:ilvl w:val="0"/>
          <w:numId w:val="16"/>
        </w:numPr>
        <w:spacing w:line="360" w:lineRule="auto"/>
        <w:jc w:val="both"/>
      </w:pPr>
      <w:r>
        <w:rPr>
          <w:b/>
        </w:rPr>
        <w:t>Transaction detail</w:t>
      </w:r>
      <w:r>
        <w:t xml:space="preserve"> table must be filled with more than or equals 25 data.</w:t>
      </w:r>
    </w:p>
    <w:p w14:paraId="08E6E238" w14:textId="4D3D72E3" w:rsidR="000C545D" w:rsidRDefault="000C545D" w:rsidP="000C545D">
      <w:pPr>
        <w:pStyle w:val="ListParagraph"/>
        <w:numPr>
          <w:ilvl w:val="0"/>
          <w:numId w:val="16"/>
        </w:numPr>
        <w:spacing w:line="360" w:lineRule="auto"/>
        <w:jc w:val="both"/>
      </w:pPr>
      <w:r>
        <w:lastRenderedPageBreak/>
        <w:t xml:space="preserve">For the </w:t>
      </w:r>
      <w:r w:rsidR="008A2997">
        <w:rPr>
          <w:b/>
        </w:rPr>
        <w:t>Jewelry</w:t>
      </w:r>
      <w:r w:rsidR="000A0158">
        <w:rPr>
          <w:b/>
        </w:rPr>
        <w:t xml:space="preserve"> Type</w:t>
      </w:r>
      <w:r>
        <w:t xml:space="preserve"> table, the table must be filled with the following data:</w:t>
      </w:r>
    </w:p>
    <w:tbl>
      <w:tblPr>
        <w:tblStyle w:val="TableGrid"/>
        <w:tblW w:w="6480" w:type="dxa"/>
        <w:jc w:val="center"/>
        <w:tblLook w:val="04A0" w:firstRow="1" w:lastRow="0" w:firstColumn="1" w:lastColumn="0" w:noHBand="0" w:noVBand="1"/>
      </w:tblPr>
      <w:tblGrid>
        <w:gridCol w:w="3240"/>
        <w:gridCol w:w="3240"/>
      </w:tblGrid>
      <w:tr w:rsidR="000C545D" w:rsidRPr="00083EF6" w14:paraId="24B167D5" w14:textId="77777777" w:rsidTr="001E47A5">
        <w:trPr>
          <w:jc w:val="center"/>
        </w:trPr>
        <w:tc>
          <w:tcPr>
            <w:tcW w:w="6480" w:type="dxa"/>
            <w:gridSpan w:val="2"/>
            <w:shd w:val="clear" w:color="auto" w:fill="7F7F7F" w:themeFill="text1" w:themeFillTint="80"/>
            <w:vAlign w:val="center"/>
          </w:tcPr>
          <w:p w14:paraId="1C813A97" w14:textId="60D4866D" w:rsidR="000C545D" w:rsidRPr="000A0158" w:rsidRDefault="008A2997" w:rsidP="001E47A5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</w:rPr>
              <w:t>Jewelry</w:t>
            </w:r>
            <w:r w:rsidR="000A0158" w:rsidRPr="000A0158">
              <w:rPr>
                <w:b/>
                <w:bCs/>
                <w:color w:val="FFFFFF" w:themeColor="background1"/>
              </w:rPr>
              <w:t xml:space="preserve"> Type</w:t>
            </w:r>
            <w:r w:rsidR="000C545D" w:rsidRPr="000A0158">
              <w:rPr>
                <w:b/>
                <w:bCs/>
                <w:color w:val="FFFFFF" w:themeColor="background1"/>
              </w:rPr>
              <w:t xml:space="preserve"> Names</w:t>
            </w:r>
          </w:p>
        </w:tc>
      </w:tr>
      <w:tr w:rsidR="000C545D" w:rsidRPr="00083EF6" w14:paraId="3B9BE751" w14:textId="77777777" w:rsidTr="001E47A5">
        <w:trPr>
          <w:jc w:val="center"/>
        </w:trPr>
        <w:tc>
          <w:tcPr>
            <w:tcW w:w="3240" w:type="dxa"/>
            <w:vAlign w:val="center"/>
          </w:tcPr>
          <w:p w14:paraId="44E919F7" w14:textId="5E36CAA5" w:rsidR="000C545D" w:rsidRPr="00083EF6" w:rsidRDefault="008A2997" w:rsidP="001E47A5">
            <w:pPr>
              <w:pStyle w:val="ListParagraph"/>
              <w:spacing w:line="360" w:lineRule="auto"/>
              <w:ind w:left="0"/>
              <w:jc w:val="center"/>
            </w:pPr>
            <w:r>
              <w:t>Gold</w:t>
            </w:r>
          </w:p>
        </w:tc>
        <w:tc>
          <w:tcPr>
            <w:tcW w:w="3240" w:type="dxa"/>
          </w:tcPr>
          <w:p w14:paraId="3D95EC6D" w14:textId="0C88F42B" w:rsidR="000C545D" w:rsidRDefault="00B31F51" w:rsidP="001E47A5">
            <w:pPr>
              <w:pStyle w:val="ListParagraph"/>
              <w:spacing w:line="360" w:lineRule="auto"/>
              <w:ind w:left="0"/>
              <w:jc w:val="center"/>
            </w:pPr>
            <w:r>
              <w:t>Silver</w:t>
            </w:r>
          </w:p>
        </w:tc>
      </w:tr>
      <w:tr w:rsidR="000C545D" w:rsidRPr="00083EF6" w14:paraId="681319A2" w14:textId="77777777" w:rsidTr="001E47A5">
        <w:trPr>
          <w:jc w:val="center"/>
        </w:trPr>
        <w:tc>
          <w:tcPr>
            <w:tcW w:w="3240" w:type="dxa"/>
            <w:vAlign w:val="center"/>
          </w:tcPr>
          <w:p w14:paraId="6705E078" w14:textId="66DC3D54" w:rsidR="000C545D" w:rsidRPr="00083EF6" w:rsidRDefault="008A2997" w:rsidP="001E47A5">
            <w:pPr>
              <w:pStyle w:val="ListParagraph"/>
              <w:spacing w:line="360" w:lineRule="auto"/>
              <w:ind w:left="0"/>
              <w:jc w:val="center"/>
            </w:pPr>
            <w:r>
              <w:t>Diamond</w:t>
            </w:r>
          </w:p>
        </w:tc>
        <w:tc>
          <w:tcPr>
            <w:tcW w:w="3240" w:type="dxa"/>
          </w:tcPr>
          <w:p w14:paraId="678157D3" w14:textId="6F918F25" w:rsidR="000C545D" w:rsidRDefault="00B31F51" w:rsidP="001E47A5">
            <w:pPr>
              <w:pStyle w:val="ListParagraph"/>
              <w:spacing w:line="360" w:lineRule="auto"/>
              <w:ind w:left="0"/>
              <w:jc w:val="center"/>
            </w:pPr>
            <w:r>
              <w:t>Bronze</w:t>
            </w:r>
          </w:p>
        </w:tc>
      </w:tr>
      <w:tr w:rsidR="000C545D" w:rsidRPr="00083EF6" w14:paraId="4D12BDB0" w14:textId="77777777" w:rsidTr="001E47A5">
        <w:trPr>
          <w:jc w:val="center"/>
        </w:trPr>
        <w:tc>
          <w:tcPr>
            <w:tcW w:w="3240" w:type="dxa"/>
            <w:vAlign w:val="center"/>
          </w:tcPr>
          <w:p w14:paraId="3FCB4FD7" w14:textId="76103ADA" w:rsidR="000C545D" w:rsidRDefault="008A2997" w:rsidP="001E47A5">
            <w:pPr>
              <w:pStyle w:val="ListParagraph"/>
              <w:spacing w:line="360" w:lineRule="auto"/>
              <w:ind w:left="0"/>
              <w:jc w:val="center"/>
            </w:pPr>
            <w:r>
              <w:t>Pearl</w:t>
            </w:r>
          </w:p>
        </w:tc>
        <w:tc>
          <w:tcPr>
            <w:tcW w:w="3240" w:type="dxa"/>
          </w:tcPr>
          <w:p w14:paraId="75C2CBD6" w14:textId="4008DC28" w:rsidR="000C545D" w:rsidRDefault="008A2997" w:rsidP="001E47A5">
            <w:pPr>
              <w:pStyle w:val="ListParagraph"/>
              <w:spacing w:line="360" w:lineRule="auto"/>
              <w:ind w:left="0"/>
              <w:jc w:val="center"/>
            </w:pPr>
            <w:r>
              <w:t>White Gold</w:t>
            </w:r>
          </w:p>
        </w:tc>
      </w:tr>
      <w:tr w:rsidR="000C545D" w:rsidRPr="00083EF6" w14:paraId="272EB000" w14:textId="77777777" w:rsidTr="001E47A5">
        <w:trPr>
          <w:jc w:val="center"/>
        </w:trPr>
        <w:tc>
          <w:tcPr>
            <w:tcW w:w="3240" w:type="dxa"/>
            <w:vAlign w:val="center"/>
          </w:tcPr>
          <w:p w14:paraId="6303E6F8" w14:textId="07ED0BEF" w:rsidR="000C545D" w:rsidRDefault="008A2997" w:rsidP="001E47A5">
            <w:pPr>
              <w:pStyle w:val="ListParagraph"/>
              <w:spacing w:line="360" w:lineRule="auto"/>
              <w:ind w:left="0"/>
              <w:jc w:val="center"/>
            </w:pPr>
            <w:r>
              <w:t>Ruby</w:t>
            </w:r>
          </w:p>
        </w:tc>
        <w:tc>
          <w:tcPr>
            <w:tcW w:w="3240" w:type="dxa"/>
          </w:tcPr>
          <w:p w14:paraId="27C0B6B9" w14:textId="19D9D777" w:rsidR="000C545D" w:rsidRDefault="008A2997" w:rsidP="001E47A5">
            <w:pPr>
              <w:pStyle w:val="ListParagraph"/>
              <w:spacing w:line="360" w:lineRule="auto"/>
              <w:ind w:left="0"/>
              <w:jc w:val="center"/>
            </w:pPr>
            <w:r>
              <w:t>Green Ruby</w:t>
            </w:r>
          </w:p>
        </w:tc>
      </w:tr>
      <w:tr w:rsidR="000C545D" w:rsidRPr="00083EF6" w14:paraId="631FADFE" w14:textId="77777777" w:rsidTr="001E47A5">
        <w:trPr>
          <w:jc w:val="center"/>
        </w:trPr>
        <w:tc>
          <w:tcPr>
            <w:tcW w:w="3240" w:type="dxa"/>
            <w:vAlign w:val="center"/>
          </w:tcPr>
          <w:p w14:paraId="4522ACD7" w14:textId="34F6AC49" w:rsidR="000C545D" w:rsidRDefault="008A2997" w:rsidP="001E47A5">
            <w:pPr>
              <w:pStyle w:val="ListParagraph"/>
              <w:spacing w:line="360" w:lineRule="auto"/>
              <w:ind w:left="0"/>
              <w:jc w:val="center"/>
            </w:pPr>
            <w:r>
              <w:t>Black Diamond</w:t>
            </w:r>
          </w:p>
        </w:tc>
        <w:tc>
          <w:tcPr>
            <w:tcW w:w="3240" w:type="dxa"/>
          </w:tcPr>
          <w:p w14:paraId="5E4DA0D3" w14:textId="5F4D26C8" w:rsidR="000C545D" w:rsidRDefault="008A2997" w:rsidP="001E47A5">
            <w:pPr>
              <w:pStyle w:val="ListParagraph"/>
              <w:spacing w:line="360" w:lineRule="auto"/>
              <w:ind w:left="0"/>
              <w:jc w:val="center"/>
            </w:pPr>
            <w:r>
              <w:t>Blue Ruby</w:t>
            </w:r>
          </w:p>
        </w:tc>
      </w:tr>
    </w:tbl>
    <w:p w14:paraId="12A811DA" w14:textId="54C1817B" w:rsidR="00C31E3C" w:rsidRDefault="00C31E3C" w:rsidP="000C545D">
      <w:pPr>
        <w:spacing w:line="360" w:lineRule="auto"/>
        <w:jc w:val="both"/>
      </w:pPr>
    </w:p>
    <w:p w14:paraId="0E0B46ED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Insert Data into Jewelry */</w:t>
      </w:r>
    </w:p>
    <w:p w14:paraId="61AC9816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jewelry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</w:p>
    <w:p w14:paraId="3553615B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'Gold'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5ACA9FF9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'Diamond'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2A67EAFA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'Pearl'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6FAE324A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'Ruby'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08CC26F0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'Black Diamond'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1AFE87F4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'Silver'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31B2490C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'Bronze'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1FA92E0C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'JW008'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'White Gold'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38585049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'JW009'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'Green Ruby'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2F0CD6C3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'Blue Ruby'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'4500000'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14:paraId="1A97D34E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D92105B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Insert Data into Jewelry Type */</w:t>
      </w:r>
    </w:p>
    <w:p w14:paraId="778A55A9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jewelryType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</w:p>
    <w:p w14:paraId="11053619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'Type 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0FF920BF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'Type 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6369F3AF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'Type 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72B67888" w14:textId="77777777" w:rsidR="00DF1F7C" w:rsidRDefault="00DF1F7C" w:rsidP="00DF1F7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'Type 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1E9128BF" w14:textId="1CC605E3" w:rsidR="00C31E3C" w:rsidRDefault="00DF1F7C" w:rsidP="00DF1F7C">
      <w:pPr>
        <w:spacing w:line="360" w:lineRule="auto"/>
        <w:ind w:left="709"/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'JT005'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'Type 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14:paraId="73DCA4F6" w14:textId="77777777" w:rsidR="00377CDE" w:rsidRDefault="00377CDE" w:rsidP="00DF1F7C">
      <w:pPr>
        <w:spacing w:line="360" w:lineRule="auto"/>
        <w:ind w:left="709"/>
        <w:jc w:val="both"/>
      </w:pPr>
    </w:p>
    <w:p w14:paraId="5A2B046C" w14:textId="77777777" w:rsidR="00AA46AD" w:rsidRDefault="00AA46AD" w:rsidP="000C545D">
      <w:pPr>
        <w:pStyle w:val="ListParagraph"/>
        <w:numPr>
          <w:ilvl w:val="0"/>
          <w:numId w:val="15"/>
        </w:numPr>
        <w:spacing w:line="360" w:lineRule="auto"/>
        <w:ind w:left="720"/>
        <w:jc w:val="both"/>
      </w:pPr>
      <w:r>
        <w:t xml:space="preserve">Create query using DML syntax to simulate the transactions process for </w:t>
      </w:r>
      <w:r>
        <w:rPr>
          <w:b/>
        </w:rPr>
        <w:t>sales</w:t>
      </w:r>
      <w:r>
        <w:t xml:space="preserve"> and </w:t>
      </w:r>
      <w:r>
        <w:rPr>
          <w:b/>
        </w:rPr>
        <w:t>purchase transactions</w:t>
      </w:r>
      <w:r>
        <w:t>.</w:t>
      </w:r>
      <w:r w:rsidR="00587EA9">
        <w:t xml:space="preserve"> </w:t>
      </w:r>
    </w:p>
    <w:p w14:paraId="3F559041" w14:textId="72B166DA" w:rsidR="00587EA9" w:rsidRDefault="00587EA9" w:rsidP="00587EA9">
      <w:pPr>
        <w:pStyle w:val="ListParagraph"/>
        <w:spacing w:line="360" w:lineRule="auto"/>
        <w:jc w:val="both"/>
      </w:pPr>
      <w:r w:rsidRPr="00C61921">
        <w:rPr>
          <w:b/>
        </w:rPr>
        <w:t>Note</w:t>
      </w:r>
      <w:r>
        <w:t xml:space="preserve">: DML syntax to </w:t>
      </w:r>
      <w:r w:rsidRPr="006512DD">
        <w:rPr>
          <w:b/>
        </w:rPr>
        <w:t>fill database</w:t>
      </w:r>
      <w:r>
        <w:t xml:space="preserve"> and DML syntax to </w:t>
      </w:r>
      <w:r w:rsidRPr="006512DD">
        <w:rPr>
          <w:b/>
        </w:rPr>
        <w:t>simulate</w:t>
      </w:r>
      <w:r>
        <w:t xml:space="preserve"> the </w:t>
      </w:r>
      <w:r w:rsidRPr="006512DD">
        <w:rPr>
          <w:b/>
        </w:rPr>
        <w:t>transactions process</w:t>
      </w:r>
      <w:r>
        <w:t xml:space="preserve"> should be a </w:t>
      </w:r>
      <w:r w:rsidRPr="00C61921">
        <w:rPr>
          <w:b/>
        </w:rPr>
        <w:t>different query</w:t>
      </w:r>
      <w:r>
        <w:t>.</w:t>
      </w:r>
    </w:p>
    <w:p w14:paraId="52E98067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sales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</w:p>
    <w:p w14:paraId="62EFD6BE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'07-06-2022'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260E235F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'08-06-2022'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076FC004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'09-06-2022'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65261E63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'09-06-2022'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02689A01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01E8CA45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5AA46B7F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70BCBAF9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'SL008'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'JW008'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'11-06-2022'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135DE4D6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'SL009'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'JW009'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'11-06-2022'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14209B52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'SL010'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'CU003'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'12-06-2022'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14:paraId="41F34765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D06C6C8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Insert Data into purchase */</w:t>
      </w:r>
    </w:p>
    <w:p w14:paraId="7804BF5E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purchase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</w:p>
    <w:p w14:paraId="692E7BBF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374E3F4E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4FDF62E9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47E25ABD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lastRenderedPageBreak/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51BFD32F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471599B3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22B649E3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463D457B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'PU008'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'JW008'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379F6C7B" w14:textId="77777777" w:rsidR="00E87F4C" w:rsidRDefault="00E87F4C" w:rsidP="00E87F4C">
      <w:pPr>
        <w:autoSpaceDE w:val="0"/>
        <w:autoSpaceDN w:val="0"/>
        <w:adjustRightInd w:val="0"/>
        <w:ind w:left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'PU009'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'JW009'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14:paraId="1AC3B235" w14:textId="7A117AA1" w:rsidR="00377CDE" w:rsidRDefault="00E87F4C" w:rsidP="00E87F4C">
      <w:pPr>
        <w:pStyle w:val="ListParagraph"/>
        <w:spacing w:line="360" w:lineRule="auto"/>
        <w:ind w:left="709"/>
        <w:jc w:val="both"/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'PU010'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'VE003'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'ST002'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'JW010'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'03-06-2022'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14:paraId="50169653" w14:textId="77777777" w:rsidR="00377CDE" w:rsidRDefault="00377CDE" w:rsidP="00587EA9">
      <w:pPr>
        <w:pStyle w:val="ListParagraph"/>
        <w:spacing w:line="360" w:lineRule="auto"/>
        <w:jc w:val="both"/>
      </w:pPr>
    </w:p>
    <w:p w14:paraId="508BF277" w14:textId="4830D35D" w:rsidR="000C545D" w:rsidRDefault="000C545D" w:rsidP="000C545D">
      <w:pPr>
        <w:pStyle w:val="ListParagraph"/>
        <w:numPr>
          <w:ilvl w:val="0"/>
          <w:numId w:val="15"/>
        </w:numPr>
        <w:spacing w:line="360" w:lineRule="auto"/>
        <w:ind w:left="720"/>
        <w:jc w:val="both"/>
      </w:pPr>
      <w:r>
        <w:t xml:space="preserve">To support database management process in </w:t>
      </w:r>
      <w:r w:rsidR="000A0158">
        <w:rPr>
          <w:b/>
        </w:rPr>
        <w:t xml:space="preserve">Bluejack </w:t>
      </w:r>
      <w:r w:rsidR="008A2997">
        <w:rPr>
          <w:b/>
        </w:rPr>
        <w:t>Jewelry</w:t>
      </w:r>
      <w:r w:rsidRPr="00E23E1D">
        <w:t>,</w:t>
      </w:r>
      <w:r>
        <w:rPr>
          <w:b/>
        </w:rPr>
        <w:t xml:space="preserve"> </w:t>
      </w:r>
      <w:r w:rsidR="008A2997">
        <w:t>Mia</w:t>
      </w:r>
      <w:r>
        <w:t xml:space="preserve"> asked you to provide some query that resulting important data. The requirements that asked from her are:</w:t>
      </w:r>
    </w:p>
    <w:p w14:paraId="2388B8E2" w14:textId="5E040BE0" w:rsidR="0046089D" w:rsidRDefault="004E1AF1" w:rsidP="00003292">
      <w:pPr>
        <w:pStyle w:val="ListParagraph"/>
        <w:numPr>
          <w:ilvl w:val="0"/>
          <w:numId w:val="12"/>
        </w:numPr>
        <w:spacing w:line="360" w:lineRule="auto"/>
        <w:ind w:left="1440"/>
        <w:jc w:val="both"/>
      </w:pPr>
      <w:r w:rsidRPr="004E1AF1">
        <w:t xml:space="preserve">Display </w:t>
      </w:r>
      <w:proofErr w:type="spellStart"/>
      <w:r w:rsidRPr="004E1AF1">
        <w:t>VendorId</w:t>
      </w:r>
      <w:proofErr w:type="spellEnd"/>
      <w:r w:rsidRPr="004E1AF1">
        <w:t xml:space="preserve">, </w:t>
      </w:r>
      <w:proofErr w:type="spellStart"/>
      <w:r w:rsidRPr="004E1AF1">
        <w:t>VendorName</w:t>
      </w:r>
      <w:proofErr w:type="spellEnd"/>
      <w:r w:rsidRPr="004E1AF1">
        <w:t xml:space="preserve">, </w:t>
      </w:r>
      <w:proofErr w:type="spellStart"/>
      <w:r w:rsidRPr="004E1AF1">
        <w:t>StaffName</w:t>
      </w:r>
      <w:proofErr w:type="spellEnd"/>
      <w:r w:rsidRPr="004E1AF1">
        <w:t xml:space="preserve">, Total </w:t>
      </w:r>
      <w:proofErr w:type="spellStart"/>
      <w:r w:rsidRPr="004E1AF1">
        <w:t>Transation</w:t>
      </w:r>
      <w:proofErr w:type="spellEnd"/>
      <w:r w:rsidRPr="004E1AF1">
        <w:t xml:space="preserve"> (obtained from the total </w:t>
      </w:r>
      <w:r w:rsidR="006577A6">
        <w:t>of</w:t>
      </w:r>
      <w:r w:rsidR="007E6B2A">
        <w:t xml:space="preserve"> </w:t>
      </w:r>
      <w:r w:rsidR="0029121C">
        <w:t>purchase transaction done by staff</w:t>
      </w:r>
      <w:r w:rsidRPr="004E1AF1">
        <w:t>) for every purchase</w:t>
      </w:r>
      <w:r w:rsidR="00D74A5E">
        <w:t xml:space="preserve"> </w:t>
      </w:r>
      <w:r w:rsidR="006B0048">
        <w:t xml:space="preserve">transaction </w:t>
      </w:r>
      <w:r w:rsidRPr="004E1AF1">
        <w:t>which occurs in July and Vendor whose name is more than 1 word.</w:t>
      </w:r>
    </w:p>
    <w:p w14:paraId="4134CBFA" w14:textId="77777777" w:rsidR="00CB6726" w:rsidRPr="00CB6726" w:rsidRDefault="00CB6726" w:rsidP="00CB6726">
      <w:pPr>
        <w:pStyle w:val="ListParagraph"/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/* Display </w:t>
      </w:r>
      <w:proofErr w:type="spellStart"/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VendorId</w:t>
      </w:r>
      <w:proofErr w:type="spellEnd"/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VendorName</w:t>
      </w:r>
      <w:proofErr w:type="spellEnd"/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StaffName</w:t>
      </w:r>
      <w:proofErr w:type="spellEnd"/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Total </w:t>
      </w:r>
      <w:proofErr w:type="spellStart"/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Transation</w:t>
      </w:r>
      <w:proofErr w:type="spellEnd"/>
      <w:r w:rsidRPr="00CB672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*/</w:t>
      </w:r>
    </w:p>
    <w:p w14:paraId="5C486A23" w14:textId="2B42CD3D" w:rsidR="0004375E" w:rsidRDefault="00CB6726" w:rsidP="00CB6726">
      <w:pPr>
        <w:pStyle w:val="ListParagraph"/>
        <w:spacing w:line="360" w:lineRule="auto"/>
        <w:ind w:left="1418"/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purchase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3CC873C7" w14:textId="775B694D" w:rsidR="00CB6726" w:rsidRDefault="00CB6726" w:rsidP="00CB6726">
      <w:pPr>
        <w:pStyle w:val="ListParagraph"/>
        <w:spacing w:line="360" w:lineRule="auto"/>
        <w:ind w:left="1418"/>
        <w:jc w:val="both"/>
      </w:pPr>
      <w:r>
        <w:rPr>
          <w:noProof/>
        </w:rPr>
        <w:drawing>
          <wp:inline distT="0" distB="0" distL="0" distR="0" wp14:anchorId="08E3A669" wp14:editId="463C6782">
            <wp:extent cx="5122474" cy="2880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3293" w14:textId="77777777" w:rsidR="00CB6726" w:rsidRDefault="00CB6726" w:rsidP="00CB6726">
      <w:pPr>
        <w:pStyle w:val="ListParagraph"/>
        <w:spacing w:line="360" w:lineRule="auto"/>
        <w:ind w:left="1418"/>
        <w:jc w:val="both"/>
      </w:pPr>
    </w:p>
    <w:p w14:paraId="320ED071" w14:textId="77777777" w:rsidR="004E1AF1" w:rsidRDefault="004E1AF1" w:rsidP="004E1AF1">
      <w:pPr>
        <w:pStyle w:val="ListParagraph"/>
        <w:spacing w:line="360" w:lineRule="auto"/>
        <w:ind w:left="1440"/>
        <w:jc w:val="both"/>
      </w:pPr>
    </w:p>
    <w:p w14:paraId="23254C55" w14:textId="72486EF9" w:rsidR="00BF6B3F" w:rsidRDefault="009C44B0" w:rsidP="001061BE">
      <w:pPr>
        <w:pStyle w:val="ListParagraph"/>
        <w:numPr>
          <w:ilvl w:val="0"/>
          <w:numId w:val="12"/>
        </w:numPr>
        <w:spacing w:line="360" w:lineRule="auto"/>
        <w:ind w:left="1440"/>
        <w:jc w:val="both"/>
      </w:pPr>
      <w:r w:rsidRPr="009C44B0">
        <w:t xml:space="preserve">Display </w:t>
      </w:r>
      <w:proofErr w:type="spellStart"/>
      <w:r w:rsidRPr="009C44B0">
        <w:t>JewelryTypeName</w:t>
      </w:r>
      <w:proofErr w:type="spellEnd"/>
      <w:r w:rsidRPr="009C44B0">
        <w:t xml:space="preserve"> and Total Price (obtained from the total amount of </w:t>
      </w:r>
      <w:r>
        <w:t>s</w:t>
      </w:r>
      <w:r w:rsidRPr="009C44B0">
        <w:t xml:space="preserve">ales </w:t>
      </w:r>
      <w:r>
        <w:t>p</w:t>
      </w:r>
      <w:r w:rsidRPr="009C44B0">
        <w:t>rice times quantity and ends with ' USD') for every type which name contains 'ruby' or 'diamond' and Total Price is greater than 40000.</w:t>
      </w:r>
    </w:p>
    <w:p w14:paraId="6FB4996A" w14:textId="77777777" w:rsidR="00B85DFC" w:rsidRPr="00B85DFC" w:rsidRDefault="00B85DFC" w:rsidP="00B85DFC">
      <w:pPr>
        <w:pStyle w:val="ListParagraph"/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5DF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 w:rsidRPr="00B85D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85DF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*</w:t>
      </w:r>
      <w:r w:rsidRPr="00B85D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85DF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 w:rsidRPr="00B85D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B85D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jewelryType</w:t>
      </w:r>
      <w:proofErr w:type="spellEnd"/>
      <w:r w:rsidRPr="00B85DF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5FD6478F" w14:textId="7683ED6A" w:rsidR="00B85DFC" w:rsidRDefault="00B85DFC" w:rsidP="00B85DFC">
      <w:pPr>
        <w:pStyle w:val="ListParagraph"/>
        <w:spacing w:line="360" w:lineRule="auto"/>
        <w:ind w:left="1418"/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jewelry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'ruby'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'diamond'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3E37E981" w14:textId="79D32FD7" w:rsidR="00B85DFC" w:rsidRDefault="00B85DFC" w:rsidP="00B85DFC">
      <w:pPr>
        <w:pStyle w:val="ListParagraph"/>
        <w:spacing w:line="360" w:lineRule="auto"/>
        <w:ind w:left="1418"/>
        <w:jc w:val="both"/>
      </w:pPr>
      <w:r>
        <w:rPr>
          <w:noProof/>
        </w:rPr>
        <w:lastRenderedPageBreak/>
        <w:drawing>
          <wp:inline distT="0" distB="0" distL="0" distR="0" wp14:anchorId="35DF3F78" wp14:editId="72DC1C5A">
            <wp:extent cx="5122474" cy="2880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0958" w14:textId="77777777" w:rsidR="00B85DFC" w:rsidRDefault="00B85DFC" w:rsidP="00B85DFC">
      <w:pPr>
        <w:pStyle w:val="ListParagraph"/>
        <w:spacing w:line="360" w:lineRule="auto"/>
        <w:ind w:left="1418"/>
        <w:jc w:val="both"/>
      </w:pPr>
    </w:p>
    <w:p w14:paraId="7E996F5C" w14:textId="77777777" w:rsidR="009C44B0" w:rsidRDefault="009C44B0" w:rsidP="009C44B0">
      <w:pPr>
        <w:pStyle w:val="ListParagraph"/>
        <w:spacing w:line="360" w:lineRule="auto"/>
        <w:ind w:left="1440"/>
        <w:jc w:val="both"/>
      </w:pPr>
    </w:p>
    <w:p w14:paraId="5D36EA18" w14:textId="77777777" w:rsidR="0013788F" w:rsidRDefault="009C44B0" w:rsidP="0013788F">
      <w:pPr>
        <w:pStyle w:val="ListParagraph"/>
        <w:numPr>
          <w:ilvl w:val="0"/>
          <w:numId w:val="12"/>
        </w:numPr>
        <w:spacing w:line="360" w:lineRule="auto"/>
        <w:ind w:left="1440"/>
        <w:jc w:val="both"/>
      </w:pPr>
      <w:r w:rsidRPr="009C44B0">
        <w:t xml:space="preserve">Display Date (obtained from </w:t>
      </w:r>
      <w:proofErr w:type="spellStart"/>
      <w:r w:rsidRPr="009C44B0">
        <w:t>SalesDate</w:t>
      </w:r>
      <w:proofErr w:type="spellEnd"/>
      <w:r w:rsidRPr="009C44B0">
        <w:t xml:space="preserve"> in ‘Mon dd, </w:t>
      </w:r>
      <w:proofErr w:type="spellStart"/>
      <w:r w:rsidRPr="009C44B0">
        <w:t>yyyy</w:t>
      </w:r>
      <w:proofErr w:type="spellEnd"/>
      <w:r w:rsidRPr="009C44B0">
        <w:t xml:space="preserve">’ format), </w:t>
      </w:r>
      <w:proofErr w:type="spellStart"/>
      <w:r w:rsidRPr="009C44B0">
        <w:t>CustomerName</w:t>
      </w:r>
      <w:proofErr w:type="spellEnd"/>
      <w:r w:rsidRPr="009C44B0">
        <w:t xml:space="preserve">, Total Jewelry (obtained from the </w:t>
      </w:r>
      <w:r w:rsidR="008B1844">
        <w:t>total number</w:t>
      </w:r>
      <w:r w:rsidRPr="009C44B0">
        <w:t xml:space="preserve"> of </w:t>
      </w:r>
      <w:r w:rsidR="00D11775">
        <w:t xml:space="preserve">different </w:t>
      </w:r>
      <w:proofErr w:type="gramStart"/>
      <w:r w:rsidR="00401D63">
        <w:t>j</w:t>
      </w:r>
      <w:r w:rsidRPr="009C44B0">
        <w:t>ewelry</w:t>
      </w:r>
      <w:proofErr w:type="gramEnd"/>
      <w:r w:rsidR="00825B4F">
        <w:t xml:space="preserve"> bought by customer</w:t>
      </w:r>
      <w:r w:rsidRPr="009C44B0">
        <w:t xml:space="preserve">), and Total Quantity (obtained from the sum of </w:t>
      </w:r>
      <w:r w:rsidR="00AF35A1">
        <w:t xml:space="preserve">the </w:t>
      </w:r>
      <w:r w:rsidRPr="009C44B0">
        <w:t>quantity of all</w:t>
      </w:r>
      <w:r w:rsidR="00410FC8">
        <w:t xml:space="preserve"> jewelry</w:t>
      </w:r>
      <w:r w:rsidRPr="009C44B0">
        <w:t>) for every customer whose name has more than 10 characters and the transaction occurs in September.</w:t>
      </w:r>
    </w:p>
    <w:p w14:paraId="3D8D6943" w14:textId="77777777" w:rsidR="0013788F" w:rsidRDefault="0013788F" w:rsidP="0013788F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13788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3.</w:t>
      </w:r>
      <w:r w:rsidRPr="0013788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Display Date (obtained from </w:t>
      </w:r>
      <w:proofErr w:type="spellStart"/>
      <w:r w:rsidRPr="0013788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SalesDate</w:t>
      </w:r>
      <w:proofErr w:type="spellEnd"/>
      <w:r w:rsidRPr="0013788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in ‘Mon dd, </w:t>
      </w:r>
      <w:proofErr w:type="spellStart"/>
      <w:r w:rsidRPr="0013788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yyyy</w:t>
      </w:r>
      <w:proofErr w:type="spellEnd"/>
      <w:r w:rsidRPr="0013788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’ format), </w:t>
      </w:r>
      <w:proofErr w:type="spellStart"/>
      <w:r w:rsidRPr="0013788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CustomerName</w:t>
      </w:r>
      <w:proofErr w:type="spellEnd"/>
      <w:r w:rsidRPr="0013788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 Total Jewelry (obtained from the total number of different jewelry bought by customer), and Total Quantity */</w:t>
      </w:r>
    </w:p>
    <w:p w14:paraId="5C47D63D" w14:textId="77777777" w:rsidR="0013788F" w:rsidRDefault="0013788F" w:rsidP="0013788F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788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SalesDate</w:t>
      </w:r>
      <w:proofErr w:type="spellEnd"/>
      <w:proofErr w:type="gramEnd"/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CustomerName</w:t>
      </w:r>
      <w:proofErr w:type="spellEnd"/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JewelryName</w:t>
      </w:r>
      <w:proofErr w:type="spellEnd"/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Qty</w:t>
      </w:r>
      <w:proofErr w:type="spellEnd"/>
    </w:p>
    <w:p w14:paraId="27D3502E" w14:textId="77777777" w:rsidR="0013788F" w:rsidRDefault="0013788F" w:rsidP="0013788F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788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sales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customer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jewelry</w:t>
      </w:r>
    </w:p>
    <w:p w14:paraId="7CCD557B" w14:textId="70B7B60C" w:rsidR="00BD0F5D" w:rsidRDefault="0013788F" w:rsidP="0013788F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 w:rsidRPr="0013788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CustomerID</w:t>
      </w:r>
      <w:proofErr w:type="spellEnd"/>
      <w:proofErr w:type="gramEnd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CustomerID</w:t>
      </w:r>
      <w:proofErr w:type="spellEnd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and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13788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 w:rsidRPr="0013788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52CFD32F" w14:textId="69706F93" w:rsidR="0013788F" w:rsidRDefault="0013788F" w:rsidP="0013788F">
      <w:pPr>
        <w:pStyle w:val="ListParagraph"/>
        <w:spacing w:line="360" w:lineRule="auto"/>
        <w:ind w:left="1440"/>
        <w:jc w:val="both"/>
      </w:pPr>
      <w:r>
        <w:rPr>
          <w:noProof/>
        </w:rPr>
        <w:lastRenderedPageBreak/>
        <w:drawing>
          <wp:inline distT="0" distB="0" distL="0" distR="0" wp14:anchorId="197536B7" wp14:editId="1B4017C4">
            <wp:extent cx="5122474" cy="2880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A7C7" w14:textId="77777777" w:rsidR="009C44B0" w:rsidRDefault="009C44B0" w:rsidP="009C44B0">
      <w:pPr>
        <w:pStyle w:val="ListParagraph"/>
        <w:spacing w:line="360" w:lineRule="auto"/>
        <w:ind w:left="1440"/>
        <w:jc w:val="both"/>
      </w:pPr>
    </w:p>
    <w:p w14:paraId="4D466E55" w14:textId="77777777" w:rsidR="006E2A50" w:rsidRDefault="009C44B0" w:rsidP="006E2A50">
      <w:pPr>
        <w:pStyle w:val="ListParagraph"/>
        <w:numPr>
          <w:ilvl w:val="0"/>
          <w:numId w:val="12"/>
        </w:numPr>
        <w:spacing w:line="360" w:lineRule="auto"/>
        <w:ind w:left="1440"/>
        <w:jc w:val="both"/>
      </w:pPr>
      <w:r w:rsidRPr="009C44B0">
        <w:t xml:space="preserve">Display </w:t>
      </w:r>
      <w:proofErr w:type="spellStart"/>
      <w:r w:rsidRPr="009C44B0">
        <w:t>StaffId</w:t>
      </w:r>
      <w:proofErr w:type="spellEnd"/>
      <w:r w:rsidRPr="009C44B0">
        <w:t xml:space="preserve">, </w:t>
      </w:r>
      <w:proofErr w:type="spellStart"/>
      <w:r w:rsidRPr="009C44B0">
        <w:t>StaffName</w:t>
      </w:r>
      <w:proofErr w:type="spellEnd"/>
      <w:r w:rsidRPr="009C44B0">
        <w:t xml:space="preserve">, </w:t>
      </w:r>
      <w:proofErr w:type="spellStart"/>
      <w:r w:rsidRPr="009C44B0">
        <w:t>JewelryName</w:t>
      </w:r>
      <w:proofErr w:type="spellEnd"/>
      <w:r w:rsidRPr="009C44B0">
        <w:t>, Total Jewelry (</w:t>
      </w:r>
      <w:r w:rsidR="007D57BA" w:rsidRPr="009C44B0">
        <w:t xml:space="preserve">obtained from the </w:t>
      </w:r>
      <w:r w:rsidR="007D57BA">
        <w:t>total number</w:t>
      </w:r>
      <w:r w:rsidR="007D57BA" w:rsidRPr="009C44B0">
        <w:t xml:space="preserve"> of </w:t>
      </w:r>
      <w:r w:rsidR="007D57BA">
        <w:t>different j</w:t>
      </w:r>
      <w:r w:rsidR="007D57BA" w:rsidRPr="009C44B0">
        <w:t>ewelry</w:t>
      </w:r>
      <w:r w:rsidR="001B1668">
        <w:t xml:space="preserve"> purchase by staff</w:t>
      </w:r>
      <w:r w:rsidRPr="009C44B0">
        <w:t xml:space="preserve">), Total Price (obtained from the total amount of </w:t>
      </w:r>
      <w:r>
        <w:t>p</w:t>
      </w:r>
      <w:r w:rsidRPr="009C44B0">
        <w:t xml:space="preserve">urchase </w:t>
      </w:r>
      <w:r>
        <w:t>p</w:t>
      </w:r>
      <w:r w:rsidRPr="009C44B0">
        <w:t xml:space="preserve">rice times quantity and ends with ' USD') for every transaction handled by a Staff whose gender is Male and Total Jewelry is more than equals </w:t>
      </w:r>
      <w:r w:rsidR="00B3172B">
        <w:t>2</w:t>
      </w:r>
      <w:r w:rsidRPr="009C44B0">
        <w:t>, then sort the result based on Total Price in Descending.</w:t>
      </w:r>
    </w:p>
    <w:p w14:paraId="7ABF9A83" w14:textId="77777777" w:rsidR="006E2A50" w:rsidRDefault="006E2A50" w:rsidP="006E2A50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6E2A5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4.</w:t>
      </w:r>
      <w:r w:rsidRPr="006E2A5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Display </w:t>
      </w:r>
      <w:proofErr w:type="spellStart"/>
      <w:r w:rsidRPr="006E2A5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StaffId</w:t>
      </w:r>
      <w:proofErr w:type="spellEnd"/>
      <w:r w:rsidRPr="006E2A5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 w:rsidRPr="006E2A5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StaffName</w:t>
      </w:r>
      <w:proofErr w:type="spellEnd"/>
      <w:r w:rsidRPr="006E2A5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 w:rsidRPr="006E2A5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JewelryName</w:t>
      </w:r>
      <w:proofErr w:type="spellEnd"/>
      <w:r w:rsidRPr="006E2A5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 Total Jewelry (obtained from the total number of different jewelry purchase by staff), Total Price */</w:t>
      </w:r>
    </w:p>
    <w:p w14:paraId="1119966D" w14:textId="77777777" w:rsidR="006E2A50" w:rsidRDefault="006E2A50" w:rsidP="006E2A50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E2A50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StaffName</w:t>
      </w:r>
      <w:proofErr w:type="spellEnd"/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JewelryName</w:t>
      </w:r>
      <w:proofErr w:type="spellEnd"/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Qty</w:t>
      </w:r>
      <w:proofErr w:type="spellEnd"/>
    </w:p>
    <w:p w14:paraId="1FB6B36E" w14:textId="77777777" w:rsidR="006E2A50" w:rsidRDefault="006E2A50" w:rsidP="006E2A50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E2A50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purchase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staff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jewelry</w:t>
      </w:r>
    </w:p>
    <w:p w14:paraId="48029A3D" w14:textId="40588A19" w:rsidR="006E2A50" w:rsidRDefault="006E2A50" w:rsidP="006E2A50">
      <w:pPr>
        <w:pStyle w:val="ListParagraph"/>
        <w:spacing w:line="360" w:lineRule="auto"/>
        <w:ind w:left="1440"/>
        <w:jc w:val="both"/>
      </w:pPr>
      <w:r w:rsidRPr="006E2A50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and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E2A5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 w:rsidRPr="006E2A50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067DEB34" w14:textId="6C4F8EE1" w:rsidR="006E2A50" w:rsidRDefault="006E2A50" w:rsidP="006E2A50">
      <w:pPr>
        <w:pStyle w:val="ListParagraph"/>
        <w:spacing w:line="360" w:lineRule="auto"/>
        <w:ind w:left="1440"/>
        <w:jc w:val="both"/>
      </w:pPr>
      <w:r>
        <w:rPr>
          <w:noProof/>
        </w:rPr>
        <w:drawing>
          <wp:inline distT="0" distB="0" distL="0" distR="0" wp14:anchorId="43294C38" wp14:editId="312471CF">
            <wp:extent cx="5122474" cy="2880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1AD5" w14:textId="77777777" w:rsidR="009C44B0" w:rsidRDefault="009C44B0" w:rsidP="009C44B0">
      <w:pPr>
        <w:pStyle w:val="ListParagraph"/>
        <w:spacing w:line="360" w:lineRule="auto"/>
        <w:ind w:left="1440"/>
        <w:jc w:val="both"/>
      </w:pPr>
    </w:p>
    <w:p w14:paraId="64A2BD04" w14:textId="6AD84239" w:rsidR="009C44B0" w:rsidRDefault="009C44B0" w:rsidP="00EC29D8">
      <w:pPr>
        <w:pStyle w:val="ListParagraph"/>
        <w:numPr>
          <w:ilvl w:val="0"/>
          <w:numId w:val="12"/>
        </w:numPr>
        <w:spacing w:line="360" w:lineRule="auto"/>
        <w:ind w:left="1440"/>
        <w:jc w:val="both"/>
      </w:pPr>
      <w:r w:rsidRPr="009C44B0">
        <w:lastRenderedPageBreak/>
        <w:t xml:space="preserve">Display </w:t>
      </w:r>
      <w:proofErr w:type="spellStart"/>
      <w:r w:rsidRPr="009C44B0">
        <w:t>CustomerName</w:t>
      </w:r>
      <w:proofErr w:type="spellEnd"/>
      <w:r w:rsidRPr="009C44B0">
        <w:t xml:space="preserve">, </w:t>
      </w:r>
      <w:proofErr w:type="spellStart"/>
      <w:r w:rsidRPr="009C44B0">
        <w:t>CustomerEmail</w:t>
      </w:r>
      <w:proofErr w:type="spellEnd"/>
      <w:r w:rsidRPr="009C44B0">
        <w:t xml:space="preserve">, </w:t>
      </w:r>
      <w:proofErr w:type="spellStart"/>
      <w:r w:rsidRPr="009C44B0">
        <w:t>CustomerAddress</w:t>
      </w:r>
      <w:proofErr w:type="spellEnd"/>
      <w:r w:rsidRPr="009C44B0">
        <w:t xml:space="preserve">, </w:t>
      </w:r>
      <w:proofErr w:type="spellStart"/>
      <w:r w:rsidRPr="009C44B0">
        <w:t>JewelryName</w:t>
      </w:r>
      <w:proofErr w:type="spellEnd"/>
      <w:r w:rsidRPr="009C44B0">
        <w:t>, and Jewelry</w:t>
      </w:r>
      <w:r w:rsidR="00F62B89">
        <w:t xml:space="preserve"> </w:t>
      </w:r>
      <w:r w:rsidRPr="009C44B0">
        <w:t xml:space="preserve">Weight (ends with ' gram') for every Customer who buys the jewelry at a maximum </w:t>
      </w:r>
      <w:proofErr w:type="spellStart"/>
      <w:r w:rsidRPr="009C44B0">
        <w:t>JewelrySalesPrice</w:t>
      </w:r>
      <w:proofErr w:type="spellEnd"/>
      <w:r w:rsidRPr="009C44B0">
        <w:t xml:space="preserve"> and Customer Address contains with 'l' characters, then sort the result based on </w:t>
      </w:r>
      <w:proofErr w:type="spellStart"/>
      <w:r w:rsidRPr="009C44B0">
        <w:t>CustomerName</w:t>
      </w:r>
      <w:proofErr w:type="spellEnd"/>
      <w:r w:rsidRPr="009C44B0">
        <w:t xml:space="preserve"> in Ascending order. The duplicate data must be displayed once. </w:t>
      </w:r>
    </w:p>
    <w:p w14:paraId="0D0DE066" w14:textId="77777777" w:rsidR="00D4168B" w:rsidRDefault="000C545D" w:rsidP="00D4168B">
      <w:pPr>
        <w:pStyle w:val="ListParagraph"/>
        <w:spacing w:line="360" w:lineRule="auto"/>
        <w:ind w:left="1440"/>
        <w:jc w:val="both"/>
      </w:pPr>
      <w:r>
        <w:t>(</w:t>
      </w:r>
      <w:r w:rsidRPr="009C44B0">
        <w:rPr>
          <w:b/>
        </w:rPr>
        <w:t>alias subquery</w:t>
      </w:r>
      <w:r>
        <w:t>)</w:t>
      </w:r>
    </w:p>
    <w:p w14:paraId="01AC7530" w14:textId="77777777" w:rsidR="00D4168B" w:rsidRDefault="00D4168B" w:rsidP="00D4168B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5.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Display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CustomerName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CustomerEmail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CustomerAddress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JewelryName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 and Jewelry Weight (ends with ' gram') */</w:t>
      </w:r>
    </w:p>
    <w:p w14:paraId="1B273521" w14:textId="77777777" w:rsidR="00D4168B" w:rsidRDefault="00D4168B" w:rsidP="00D4168B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CustomerName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CustomerGmail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CustomerAddress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Qty</w:t>
      </w:r>
      <w:proofErr w:type="spellEnd"/>
    </w:p>
    <w:p w14:paraId="50107E29" w14:textId="77777777" w:rsidR="00D4168B" w:rsidRDefault="00D4168B" w:rsidP="00D4168B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customer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sales</w:t>
      </w:r>
    </w:p>
    <w:p w14:paraId="472FDAD6" w14:textId="77777777" w:rsidR="00D4168B" w:rsidRDefault="00D4168B" w:rsidP="00D4168B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</w:p>
    <w:p w14:paraId="68DB3D3A" w14:textId="599F1685" w:rsidR="00D4168B" w:rsidRDefault="00D4168B" w:rsidP="00D4168B">
      <w:pPr>
        <w:pStyle w:val="ListParagraph"/>
        <w:spacing w:line="360" w:lineRule="auto"/>
        <w:ind w:left="1440"/>
        <w:jc w:val="both"/>
      </w:pPr>
      <w:r w:rsidRPr="00D4168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order</w:t>
      </w:r>
      <w:r w:rsidRPr="00D4168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4168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 w:rsidRPr="00D4168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D4168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</w:t>
      </w:r>
      <w:r w:rsidRPr="00D4168B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D4168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CustomerName</w:t>
      </w:r>
      <w:proofErr w:type="spellEnd"/>
      <w:proofErr w:type="gramEnd"/>
      <w:r w:rsidRPr="00D4168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D4168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asc</w:t>
      </w:r>
      <w:proofErr w:type="spellEnd"/>
      <w:r w:rsidRPr="00D4168B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3541D2D6" w14:textId="174C3EBC" w:rsidR="000A363D" w:rsidRDefault="00D4168B" w:rsidP="009C44B0">
      <w:pPr>
        <w:pStyle w:val="ListParagraph"/>
        <w:spacing w:line="360" w:lineRule="auto"/>
        <w:ind w:left="1440"/>
        <w:jc w:val="both"/>
      </w:pPr>
      <w:r>
        <w:rPr>
          <w:noProof/>
        </w:rPr>
        <w:drawing>
          <wp:inline distT="0" distB="0" distL="0" distR="0" wp14:anchorId="630F6087" wp14:editId="538A0B69">
            <wp:extent cx="5122474" cy="2880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7152" w14:textId="77777777" w:rsidR="0046089D" w:rsidRDefault="0046089D" w:rsidP="0046089D">
      <w:pPr>
        <w:pStyle w:val="ListParagraph"/>
        <w:spacing w:line="360" w:lineRule="auto"/>
        <w:ind w:left="1440"/>
        <w:jc w:val="both"/>
      </w:pPr>
    </w:p>
    <w:p w14:paraId="371BC1FB" w14:textId="77777777" w:rsidR="009C44B0" w:rsidRDefault="009C44B0" w:rsidP="00A71CE2">
      <w:pPr>
        <w:pStyle w:val="ListParagraph"/>
        <w:numPr>
          <w:ilvl w:val="0"/>
          <w:numId w:val="12"/>
        </w:numPr>
        <w:spacing w:line="360" w:lineRule="auto"/>
        <w:ind w:left="1440"/>
        <w:jc w:val="both"/>
      </w:pPr>
      <w:r w:rsidRPr="009C44B0">
        <w:t xml:space="preserve">Display </w:t>
      </w:r>
      <w:proofErr w:type="spellStart"/>
      <w:r w:rsidRPr="009C44B0">
        <w:t>VendorName</w:t>
      </w:r>
      <w:proofErr w:type="spellEnd"/>
      <w:r w:rsidRPr="009C44B0">
        <w:t xml:space="preserve">, </w:t>
      </w:r>
      <w:proofErr w:type="spellStart"/>
      <w:r w:rsidRPr="009C44B0">
        <w:t>VendorEmail</w:t>
      </w:r>
      <w:proofErr w:type="spellEnd"/>
      <w:r w:rsidRPr="009C44B0">
        <w:t xml:space="preserve">, </w:t>
      </w:r>
      <w:proofErr w:type="spellStart"/>
      <w:r w:rsidRPr="009C44B0">
        <w:t>VendorPhone</w:t>
      </w:r>
      <w:proofErr w:type="spellEnd"/>
      <w:r w:rsidRPr="009C44B0">
        <w:t xml:space="preserve">, </w:t>
      </w:r>
      <w:proofErr w:type="spellStart"/>
      <w:r w:rsidRPr="009C44B0">
        <w:t>JewelryName</w:t>
      </w:r>
      <w:proofErr w:type="spellEnd"/>
      <w:r w:rsidRPr="009C44B0">
        <w:t xml:space="preserve">, Jewelry Price (obtained from </w:t>
      </w:r>
      <w:proofErr w:type="spellStart"/>
      <w:r w:rsidRPr="009C44B0">
        <w:t>JewelryPurchasePrice</w:t>
      </w:r>
      <w:proofErr w:type="spellEnd"/>
      <w:r w:rsidRPr="009C44B0">
        <w:t xml:space="preserve"> and ends with ' USD') for every Vendor who sells the Jewelry at minimum </w:t>
      </w:r>
      <w:proofErr w:type="spellStart"/>
      <w:r w:rsidRPr="009C44B0">
        <w:t>JewelryPurchasePrice</w:t>
      </w:r>
      <w:proofErr w:type="spellEnd"/>
      <w:r w:rsidRPr="009C44B0">
        <w:t xml:space="preserve"> and </w:t>
      </w:r>
      <w:proofErr w:type="spellStart"/>
      <w:r w:rsidRPr="009C44B0">
        <w:t>VendorName</w:t>
      </w:r>
      <w:proofErr w:type="spellEnd"/>
      <w:r w:rsidRPr="009C44B0">
        <w:t xml:space="preserve"> contains 'n' characters, then sort the result based on </w:t>
      </w:r>
      <w:proofErr w:type="spellStart"/>
      <w:r w:rsidRPr="009C44B0">
        <w:t>VendorName</w:t>
      </w:r>
      <w:proofErr w:type="spellEnd"/>
      <w:r w:rsidRPr="009C44B0">
        <w:t xml:space="preserve"> in Descending order. The duplicate data must be displayed once.</w:t>
      </w:r>
      <w:r w:rsidR="00D779F9" w:rsidRPr="00D779F9">
        <w:t xml:space="preserve"> </w:t>
      </w:r>
    </w:p>
    <w:p w14:paraId="36670A79" w14:textId="77777777" w:rsidR="00CA2109" w:rsidRDefault="000C545D" w:rsidP="00CA2109">
      <w:pPr>
        <w:pStyle w:val="ListParagraph"/>
        <w:spacing w:line="360" w:lineRule="auto"/>
        <w:ind w:left="1440"/>
        <w:jc w:val="both"/>
      </w:pPr>
      <w:r>
        <w:t>(</w:t>
      </w:r>
      <w:r w:rsidRPr="00D779F9">
        <w:rPr>
          <w:b/>
        </w:rPr>
        <w:t>alias subquery</w:t>
      </w:r>
      <w:r>
        <w:t>)</w:t>
      </w:r>
    </w:p>
    <w:p w14:paraId="7AC2162F" w14:textId="77777777" w:rsidR="00CA2109" w:rsidRDefault="00CA2109" w:rsidP="00CA2109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6.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Display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VendorEmail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VendorPhone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JewelryName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Jewelry Price (obtained from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JewelryPurchasePrice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and ends with ' USD') for every Vendor who sells the Jewelry at minimum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JewelryPurchasePrice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*/</w:t>
      </w:r>
    </w:p>
    <w:p w14:paraId="339A2C26" w14:textId="77777777" w:rsidR="00CA2109" w:rsidRDefault="00CA2109" w:rsidP="00CA2109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VendorName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VendorEmail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VendorPhone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JewelryPrice</w:t>
      </w:r>
      <w:proofErr w:type="spellEnd"/>
    </w:p>
    <w:p w14:paraId="65C60B4E" w14:textId="77777777" w:rsidR="00CA2109" w:rsidRDefault="00CA2109" w:rsidP="00CA2109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lastRenderedPageBreak/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vendor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purchase</w:t>
      </w:r>
    </w:p>
    <w:p w14:paraId="292D1009" w14:textId="59351DD3" w:rsidR="00CA2109" w:rsidRPr="00CA2109" w:rsidRDefault="00CA2109" w:rsidP="00CA2109">
      <w:pPr>
        <w:pStyle w:val="ListParagraph"/>
        <w:spacing w:line="360" w:lineRule="auto"/>
        <w:ind w:left="1440"/>
        <w:jc w:val="both"/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</w:p>
    <w:p w14:paraId="697544FC" w14:textId="40CCFE50" w:rsidR="009F29EA" w:rsidRDefault="00CA2109" w:rsidP="00CA2109">
      <w:pPr>
        <w:pStyle w:val="ListParagraph"/>
        <w:spacing w:line="360" w:lineRule="auto"/>
        <w:ind w:left="1440"/>
        <w:jc w:val="both"/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095AB8F6" w14:textId="3B3843F9" w:rsidR="0046089D" w:rsidRDefault="009D3BC5" w:rsidP="0046089D">
      <w:pPr>
        <w:pStyle w:val="ListParagraph"/>
        <w:spacing w:line="360" w:lineRule="auto"/>
        <w:ind w:left="1440"/>
        <w:jc w:val="both"/>
      </w:pPr>
      <w:r>
        <w:rPr>
          <w:noProof/>
        </w:rPr>
        <w:drawing>
          <wp:inline distT="0" distB="0" distL="0" distR="0" wp14:anchorId="789484E4" wp14:editId="7AD4A381">
            <wp:extent cx="5122474" cy="2880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EF09" w14:textId="25F0A705" w:rsidR="001A5650" w:rsidRDefault="001A5650" w:rsidP="00B2772D">
      <w:pPr>
        <w:pStyle w:val="ListParagraph"/>
        <w:numPr>
          <w:ilvl w:val="0"/>
          <w:numId w:val="12"/>
        </w:numPr>
        <w:spacing w:line="360" w:lineRule="auto"/>
        <w:ind w:left="1440"/>
        <w:jc w:val="both"/>
      </w:pPr>
      <w:r w:rsidRPr="001A5650">
        <w:t xml:space="preserve">Display </w:t>
      </w:r>
      <w:r w:rsidR="00351AC0" w:rsidRPr="00351AC0">
        <w:t xml:space="preserve">Staff ID (obtained from </w:t>
      </w:r>
      <w:proofErr w:type="spellStart"/>
      <w:r w:rsidR="00351AC0" w:rsidRPr="00351AC0">
        <w:t>StaffID</w:t>
      </w:r>
      <w:proofErr w:type="spellEnd"/>
      <w:r w:rsidR="00351AC0" w:rsidRPr="00351AC0">
        <w:t xml:space="preserve"> and replace 'ST' with 'Staff ')</w:t>
      </w:r>
      <w:r w:rsidRPr="001A5650">
        <w:t xml:space="preserve">, </w:t>
      </w:r>
      <w:proofErr w:type="spellStart"/>
      <w:r w:rsidRPr="001A5650">
        <w:t>StaffName</w:t>
      </w:r>
      <w:proofErr w:type="spellEnd"/>
      <w:r w:rsidRPr="001A5650">
        <w:t xml:space="preserve">, </w:t>
      </w:r>
      <w:proofErr w:type="spellStart"/>
      <w:r w:rsidRPr="001A5650">
        <w:t>JewelryName</w:t>
      </w:r>
      <w:proofErr w:type="spellEnd"/>
      <w:r w:rsidRPr="001A5650">
        <w:t xml:space="preserve">, Total Price (obtained from the total amount of </w:t>
      </w:r>
      <w:r w:rsidR="00A71B91">
        <w:t>p</w:t>
      </w:r>
      <w:r w:rsidRPr="001A5650">
        <w:t xml:space="preserve">urchase </w:t>
      </w:r>
      <w:r w:rsidR="00A71B91">
        <w:t>p</w:t>
      </w:r>
      <w:r w:rsidRPr="001A5650">
        <w:t xml:space="preserve">rice times quantity and ends with ' USD') for every transaction which quantity is more than the average of </w:t>
      </w:r>
      <w:r w:rsidR="00A71B91">
        <w:t>a</w:t>
      </w:r>
      <w:r w:rsidRPr="001A5650">
        <w:t xml:space="preserve">ll </w:t>
      </w:r>
      <w:r w:rsidR="00A71B91">
        <w:t>p</w:t>
      </w:r>
      <w:r w:rsidRPr="001A5650">
        <w:t xml:space="preserve">urchase </w:t>
      </w:r>
      <w:r w:rsidR="00A71B91">
        <w:t>q</w:t>
      </w:r>
      <w:r w:rsidRPr="001A5650">
        <w:t>uantity and the transaction occu</w:t>
      </w:r>
      <w:r w:rsidR="00AF35A1">
        <w:t>r</w:t>
      </w:r>
      <w:r w:rsidRPr="001A5650">
        <w:t xml:space="preserve">red in </w:t>
      </w:r>
      <w:r w:rsidR="00AF35A1">
        <w:t xml:space="preserve">an </w:t>
      </w:r>
      <w:r w:rsidRPr="001A5650">
        <w:t xml:space="preserve">odd day. Then sort the result based on </w:t>
      </w:r>
      <w:proofErr w:type="spellStart"/>
      <w:r w:rsidRPr="001A5650">
        <w:t>StaffName</w:t>
      </w:r>
      <w:proofErr w:type="spellEnd"/>
      <w:r w:rsidRPr="001A5650">
        <w:t xml:space="preserve"> in Ascending order </w:t>
      </w:r>
    </w:p>
    <w:p w14:paraId="1FB7933C" w14:textId="77777777" w:rsidR="00E028B3" w:rsidRDefault="000C545D" w:rsidP="00E028B3">
      <w:pPr>
        <w:pStyle w:val="ListParagraph"/>
        <w:spacing w:line="360" w:lineRule="auto"/>
        <w:ind w:left="1440"/>
        <w:jc w:val="both"/>
      </w:pPr>
      <w:r>
        <w:t>(</w:t>
      </w:r>
      <w:r w:rsidRPr="001A5650">
        <w:rPr>
          <w:b/>
        </w:rPr>
        <w:t>alias subquery</w:t>
      </w:r>
      <w:r>
        <w:t>)</w:t>
      </w:r>
    </w:p>
    <w:p w14:paraId="78A382C4" w14:textId="77777777" w:rsidR="00E028B3" w:rsidRDefault="00E028B3" w:rsidP="00E028B3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7.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Display Staff ID (obtained from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StaffID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and replace 'ST' with 'Staff '),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StaffName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JewelryName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 Total Price (obtained from the total amount of purchase price times quantity and ends with ' USD') */</w:t>
      </w:r>
    </w:p>
    <w:p w14:paraId="20FF4EF7" w14:textId="77777777" w:rsidR="00E028B3" w:rsidRDefault="00E028B3" w:rsidP="00E028B3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Qty</w:t>
      </w:r>
      <w:proofErr w:type="spellEnd"/>
    </w:p>
    <w:p w14:paraId="36283D48" w14:textId="77777777" w:rsidR="00E028B3" w:rsidRDefault="00E028B3" w:rsidP="00E028B3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purchase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staff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jewelry</w:t>
      </w:r>
    </w:p>
    <w:p w14:paraId="3696C686" w14:textId="77777777" w:rsidR="00E028B3" w:rsidRDefault="00E028B3" w:rsidP="00E028B3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JewelryID</w:t>
      </w:r>
      <w:proofErr w:type="spellEnd"/>
    </w:p>
    <w:p w14:paraId="37148238" w14:textId="514ADED7" w:rsidR="00E028B3" w:rsidRDefault="00E028B3" w:rsidP="00E028B3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 w:rsidRPr="00E028B3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order</w:t>
      </w:r>
      <w:r w:rsidRPr="00E028B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E028B3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 w:rsidRPr="00E028B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E028B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 w:rsidRPr="00E028B3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E028B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 w:rsidRPr="00E028B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E028B3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asc</w:t>
      </w:r>
      <w:proofErr w:type="spellEnd"/>
    </w:p>
    <w:p w14:paraId="4053C7FB" w14:textId="6E22CB38" w:rsidR="00E028B3" w:rsidRDefault="0083349A" w:rsidP="00E028B3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noProof/>
        </w:rPr>
        <w:lastRenderedPageBreak/>
        <w:drawing>
          <wp:inline distT="0" distB="0" distL="0" distR="0" wp14:anchorId="47DB07F9" wp14:editId="28ECAE0A">
            <wp:extent cx="5122474" cy="2880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287C" w14:textId="77777777" w:rsidR="00E028B3" w:rsidRDefault="00E028B3" w:rsidP="00E028B3">
      <w:pPr>
        <w:pStyle w:val="ListParagraph"/>
        <w:spacing w:line="360" w:lineRule="auto"/>
        <w:ind w:left="1440"/>
        <w:jc w:val="both"/>
      </w:pPr>
    </w:p>
    <w:p w14:paraId="1B6CFE3C" w14:textId="77777777" w:rsidR="00A71B91" w:rsidRDefault="00A71B91" w:rsidP="00A71B91">
      <w:pPr>
        <w:pStyle w:val="ListParagraph"/>
        <w:spacing w:line="360" w:lineRule="auto"/>
        <w:ind w:left="1440"/>
        <w:jc w:val="both"/>
      </w:pPr>
    </w:p>
    <w:p w14:paraId="340564A2" w14:textId="1C442A5C" w:rsidR="00A71B91" w:rsidRDefault="00A71B91" w:rsidP="007909FF">
      <w:pPr>
        <w:pStyle w:val="ListParagraph"/>
        <w:numPr>
          <w:ilvl w:val="0"/>
          <w:numId w:val="12"/>
        </w:numPr>
        <w:spacing w:line="360" w:lineRule="auto"/>
        <w:ind w:left="1440"/>
        <w:jc w:val="both"/>
      </w:pPr>
      <w:r w:rsidRPr="00A71B91">
        <w:t xml:space="preserve">Display </w:t>
      </w:r>
      <w:proofErr w:type="spellStart"/>
      <w:r w:rsidRPr="00A71B91">
        <w:t>StaffId</w:t>
      </w:r>
      <w:proofErr w:type="spellEnd"/>
      <w:r w:rsidRPr="00A71B91">
        <w:t xml:space="preserve">, Staff Name (Obtained by </w:t>
      </w:r>
      <w:proofErr w:type="spellStart"/>
      <w:r w:rsidRPr="00A71B91">
        <w:t>StaffName</w:t>
      </w:r>
      <w:proofErr w:type="spellEnd"/>
      <w:r w:rsidRPr="00A71B91">
        <w:t xml:space="preserve"> in Uppercase format), </w:t>
      </w:r>
      <w:proofErr w:type="spellStart"/>
      <w:r w:rsidRPr="00A71B91">
        <w:t>SalesId</w:t>
      </w:r>
      <w:proofErr w:type="spellEnd"/>
      <w:r w:rsidRPr="00A71B91">
        <w:t xml:space="preserve">, and Total Price (obtained from </w:t>
      </w:r>
      <w:r w:rsidR="00AF35A1">
        <w:t xml:space="preserve">the </w:t>
      </w:r>
      <w:r w:rsidRPr="00A71B91">
        <w:t>total amount of sales price times quantity and ends with ' USD</w:t>
      </w:r>
      <w:proofErr w:type="gramStart"/>
      <w:r w:rsidRPr="00A71B91">
        <w:t>')  for</w:t>
      </w:r>
      <w:proofErr w:type="gramEnd"/>
      <w:r w:rsidRPr="00A71B91">
        <w:t xml:space="preserve"> every transaction with Total Price is higher than the average Total Price from every sales transaction and a Staff whose name contains 'o' character. Then sort the data based on Total Price in descending format. </w:t>
      </w:r>
    </w:p>
    <w:p w14:paraId="41F4CB26" w14:textId="77777777" w:rsidR="00E0368E" w:rsidRDefault="000C545D" w:rsidP="00E0368E">
      <w:pPr>
        <w:pStyle w:val="ListParagraph"/>
        <w:spacing w:line="360" w:lineRule="auto"/>
        <w:ind w:left="1440"/>
        <w:jc w:val="both"/>
      </w:pPr>
      <w:r>
        <w:t>(</w:t>
      </w:r>
      <w:r w:rsidRPr="00A71B91">
        <w:rPr>
          <w:b/>
        </w:rPr>
        <w:t>alias subquery</w:t>
      </w:r>
      <w:r>
        <w:t>)</w:t>
      </w:r>
    </w:p>
    <w:p w14:paraId="40059EA5" w14:textId="77777777" w:rsidR="00E0368E" w:rsidRDefault="00E0368E" w:rsidP="00E0368E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8.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Display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StaffId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Staff Name (Obtained by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StaffName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in Uppercase format),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SalesId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 and Total Price (obtained from the total amount of sales price times quantity and ends with ' USD') */</w:t>
      </w:r>
    </w:p>
    <w:p w14:paraId="30D66FF6" w14:textId="77777777" w:rsidR="00E0368E" w:rsidRDefault="00E0368E" w:rsidP="00E0368E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Qty</w:t>
      </w:r>
      <w:proofErr w:type="spellEnd"/>
    </w:p>
    <w:p w14:paraId="0E7395AA" w14:textId="77777777" w:rsidR="00E0368E" w:rsidRDefault="00E0368E" w:rsidP="00E0368E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staff</w:t>
      </w:r>
    </w:p>
    <w:p w14:paraId="3F78C0F3" w14:textId="77777777" w:rsidR="00E0368E" w:rsidRDefault="00E0368E" w:rsidP="00E0368E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</w:p>
    <w:p w14:paraId="39ED8189" w14:textId="58BC00D5" w:rsidR="00E0368E" w:rsidRDefault="00E0368E" w:rsidP="00E0368E">
      <w:pPr>
        <w:pStyle w:val="ListParagraph"/>
        <w:spacing w:line="360" w:lineRule="auto"/>
        <w:ind w:left="1440"/>
        <w:jc w:val="both"/>
      </w:pPr>
      <w:r w:rsidRPr="00E0368E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order</w:t>
      </w:r>
      <w:r w:rsidRPr="00E0368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E0368E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 w:rsidRPr="00E0368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E0368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 w:rsidRPr="00E0368E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E0368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Qty</w:t>
      </w:r>
      <w:proofErr w:type="spellEnd"/>
      <w:proofErr w:type="gramEnd"/>
      <w:r w:rsidRPr="00E0368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E0368E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desc</w:t>
      </w:r>
      <w:r w:rsidRPr="00E0368E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4881E41F" w14:textId="13C3729C" w:rsidR="00E64E13" w:rsidRDefault="00E64E13" w:rsidP="00A71B91">
      <w:pPr>
        <w:pStyle w:val="ListParagraph"/>
        <w:spacing w:line="360" w:lineRule="auto"/>
        <w:ind w:left="1440"/>
        <w:jc w:val="both"/>
      </w:pPr>
      <w:r>
        <w:rPr>
          <w:noProof/>
        </w:rPr>
        <w:lastRenderedPageBreak/>
        <w:drawing>
          <wp:inline distT="0" distB="0" distL="0" distR="0" wp14:anchorId="4C1098AC" wp14:editId="57EF8B7C">
            <wp:extent cx="5122474" cy="2880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1BE7" w14:textId="77777777" w:rsidR="0046089D" w:rsidRDefault="0046089D" w:rsidP="000C545D">
      <w:pPr>
        <w:pStyle w:val="ListParagraph"/>
        <w:spacing w:line="360" w:lineRule="auto"/>
        <w:ind w:left="1440"/>
        <w:jc w:val="both"/>
      </w:pPr>
    </w:p>
    <w:p w14:paraId="7021D91D" w14:textId="77777777" w:rsidR="00535DBC" w:rsidRDefault="007A6F93" w:rsidP="00535DBC">
      <w:pPr>
        <w:pStyle w:val="ListParagraph"/>
        <w:numPr>
          <w:ilvl w:val="0"/>
          <w:numId w:val="12"/>
        </w:numPr>
        <w:spacing w:line="360" w:lineRule="auto"/>
        <w:ind w:left="1440"/>
        <w:jc w:val="both"/>
        <w:rPr>
          <w:bCs/>
        </w:rPr>
      </w:pPr>
      <w:r w:rsidRPr="007A6F93">
        <w:rPr>
          <w:bCs/>
        </w:rPr>
        <w:t>Create a view named [</w:t>
      </w:r>
      <w:proofErr w:type="spellStart"/>
      <w:r w:rsidRPr="007A6F93">
        <w:rPr>
          <w:bCs/>
        </w:rPr>
        <w:t>viewStaffSales</w:t>
      </w:r>
      <w:proofErr w:type="spellEnd"/>
      <w:r w:rsidRPr="007A6F93">
        <w:rPr>
          <w:bCs/>
        </w:rPr>
        <w:t xml:space="preserve">] to display </w:t>
      </w:r>
      <w:proofErr w:type="spellStart"/>
      <w:r w:rsidRPr="007A6F93">
        <w:rPr>
          <w:bCs/>
        </w:rPr>
        <w:t>StaffId</w:t>
      </w:r>
      <w:proofErr w:type="spellEnd"/>
      <w:r w:rsidRPr="007A6F93">
        <w:rPr>
          <w:bCs/>
        </w:rPr>
        <w:t xml:space="preserve">, Staff Name (obtained from </w:t>
      </w:r>
      <w:proofErr w:type="spellStart"/>
      <w:r w:rsidRPr="007A6F93">
        <w:rPr>
          <w:bCs/>
        </w:rPr>
        <w:t>StaffName</w:t>
      </w:r>
      <w:proofErr w:type="spellEnd"/>
      <w:r w:rsidRPr="007A6F93">
        <w:rPr>
          <w:bCs/>
        </w:rPr>
        <w:t xml:space="preserve"> in lowercase format), </w:t>
      </w:r>
      <w:proofErr w:type="spellStart"/>
      <w:r w:rsidRPr="007A6F93">
        <w:rPr>
          <w:bCs/>
        </w:rPr>
        <w:t>StaffEmail</w:t>
      </w:r>
      <w:proofErr w:type="spellEnd"/>
      <w:r w:rsidRPr="007A6F93">
        <w:rPr>
          <w:bCs/>
        </w:rPr>
        <w:t>, Total Jewelry Sold (</w:t>
      </w:r>
      <w:r w:rsidR="0099572F" w:rsidRPr="009C44B0">
        <w:t xml:space="preserve">obtained from the </w:t>
      </w:r>
      <w:r w:rsidR="0099572F">
        <w:t>total number</w:t>
      </w:r>
      <w:r w:rsidR="0099572F" w:rsidRPr="009C44B0">
        <w:t xml:space="preserve"> of </w:t>
      </w:r>
      <w:r w:rsidR="0099572F">
        <w:t xml:space="preserve">different </w:t>
      </w:r>
      <w:proofErr w:type="gramStart"/>
      <w:r w:rsidR="0099572F">
        <w:t>j</w:t>
      </w:r>
      <w:r w:rsidR="0099572F" w:rsidRPr="009C44B0">
        <w:t>ewelry</w:t>
      </w:r>
      <w:proofErr w:type="gramEnd"/>
      <w:r w:rsidR="00045573">
        <w:t xml:space="preserve"> sold by staff</w:t>
      </w:r>
      <w:r w:rsidRPr="007A6F93">
        <w:rPr>
          <w:bCs/>
        </w:rPr>
        <w:t>), and Average Quantity (obtained from the average of quantity) for every sales transaction which handled by staff whose name is not more than one word and more than 5 characters.</w:t>
      </w:r>
    </w:p>
    <w:p w14:paraId="6F935C91" w14:textId="77777777" w:rsidR="00535DBC" w:rsidRDefault="00535DBC" w:rsidP="00535DBC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5DB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create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35DB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view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[</w:t>
      </w:r>
      <w:proofErr w:type="spellStart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viewStaffSales</w:t>
      </w:r>
      <w:proofErr w:type="spellEnd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</w:t>
      </w:r>
      <w:r w:rsidRPr="00535DB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14:paraId="425CA90F" w14:textId="77777777" w:rsidR="00535DBC" w:rsidRDefault="00535DBC" w:rsidP="00535DBC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5DB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StaffName</w:t>
      </w:r>
      <w:proofErr w:type="spellEnd"/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StaffEmail</w:t>
      </w:r>
      <w:proofErr w:type="spellEnd"/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Qty</w:t>
      </w:r>
      <w:proofErr w:type="spellEnd"/>
    </w:p>
    <w:p w14:paraId="3D3A9819" w14:textId="77777777" w:rsidR="00535DBC" w:rsidRDefault="00535DBC" w:rsidP="00535DBC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5DB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sales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staff</w:t>
      </w:r>
    </w:p>
    <w:p w14:paraId="200D4465" w14:textId="77777777" w:rsidR="00535DBC" w:rsidRDefault="00535DBC" w:rsidP="00535DBC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 w:rsidRPr="00535DB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proofErr w:type="gramEnd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StaffID</w:t>
      </w:r>
      <w:proofErr w:type="spellEnd"/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5CFAD43C" w14:textId="380597A8" w:rsidR="00535DBC" w:rsidRDefault="00535DBC" w:rsidP="00535DBC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 w:rsidRPr="00535DB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*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35DB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[</w:t>
      </w:r>
      <w:proofErr w:type="spellStart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viewStaffSales</w:t>
      </w:r>
      <w:proofErr w:type="spellEnd"/>
      <w:r w:rsidRPr="00535DB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  <w:r w:rsidRPr="00535DB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7953EAEF" w14:textId="62E24BAE" w:rsidR="00535DBC" w:rsidRPr="00535DBC" w:rsidRDefault="00EB0B62" w:rsidP="00535DBC">
      <w:pPr>
        <w:pStyle w:val="ListParagraph"/>
        <w:spacing w:line="360" w:lineRule="auto"/>
        <w:ind w:left="1440"/>
        <w:jc w:val="both"/>
        <w:rPr>
          <w:bCs/>
        </w:rPr>
      </w:pPr>
      <w:r>
        <w:rPr>
          <w:noProof/>
        </w:rPr>
        <w:drawing>
          <wp:inline distT="0" distB="0" distL="0" distR="0" wp14:anchorId="1E7E4621" wp14:editId="1CB7BC69">
            <wp:extent cx="5122474" cy="2880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9C51" w14:textId="77777777" w:rsidR="007A6F93" w:rsidRPr="007A6F93" w:rsidRDefault="007A6F93" w:rsidP="007A6F93">
      <w:pPr>
        <w:pStyle w:val="ListParagraph"/>
        <w:spacing w:line="360" w:lineRule="auto"/>
        <w:ind w:left="1440"/>
        <w:jc w:val="both"/>
        <w:rPr>
          <w:bCs/>
        </w:rPr>
      </w:pPr>
    </w:p>
    <w:p w14:paraId="248FAAF1" w14:textId="77777777" w:rsidR="00924B75" w:rsidRDefault="007A6F93" w:rsidP="00924B75">
      <w:pPr>
        <w:pStyle w:val="ListParagraph"/>
        <w:numPr>
          <w:ilvl w:val="0"/>
          <w:numId w:val="12"/>
        </w:numPr>
        <w:spacing w:line="360" w:lineRule="auto"/>
        <w:ind w:left="1440"/>
        <w:jc w:val="both"/>
        <w:rPr>
          <w:bCs/>
        </w:rPr>
      </w:pPr>
      <w:r w:rsidRPr="007A6F93">
        <w:rPr>
          <w:bCs/>
        </w:rPr>
        <w:lastRenderedPageBreak/>
        <w:t xml:space="preserve">Create a view named </w:t>
      </w:r>
      <w:proofErr w:type="spellStart"/>
      <w:r w:rsidRPr="007A6F93">
        <w:rPr>
          <w:bCs/>
        </w:rPr>
        <w:t>viewVendorPurchase</w:t>
      </w:r>
      <w:proofErr w:type="spellEnd"/>
      <w:r w:rsidRPr="007A6F93">
        <w:rPr>
          <w:bCs/>
        </w:rPr>
        <w:t xml:space="preserve"> to display </w:t>
      </w:r>
      <w:proofErr w:type="spellStart"/>
      <w:r w:rsidRPr="007A6F93">
        <w:rPr>
          <w:bCs/>
        </w:rPr>
        <w:t>VendorId</w:t>
      </w:r>
      <w:proofErr w:type="spellEnd"/>
      <w:r w:rsidRPr="007A6F93">
        <w:rPr>
          <w:bCs/>
        </w:rPr>
        <w:t xml:space="preserve">, </w:t>
      </w:r>
      <w:proofErr w:type="spellStart"/>
      <w:r w:rsidRPr="007A6F93">
        <w:rPr>
          <w:bCs/>
        </w:rPr>
        <w:t>VendorName</w:t>
      </w:r>
      <w:proofErr w:type="spellEnd"/>
      <w:r w:rsidRPr="007A6F93">
        <w:rPr>
          <w:bCs/>
        </w:rPr>
        <w:t xml:space="preserve">, </w:t>
      </w:r>
      <w:proofErr w:type="spellStart"/>
      <w:r w:rsidRPr="007A6F93">
        <w:rPr>
          <w:bCs/>
        </w:rPr>
        <w:t>VendorEmail</w:t>
      </w:r>
      <w:proofErr w:type="spellEnd"/>
      <w:r w:rsidRPr="007A6F93">
        <w:rPr>
          <w:bCs/>
        </w:rPr>
        <w:t xml:space="preserve">, </w:t>
      </w:r>
      <w:proofErr w:type="spellStart"/>
      <w:r w:rsidRPr="007A6F93">
        <w:rPr>
          <w:bCs/>
        </w:rPr>
        <w:t>VendorAddress</w:t>
      </w:r>
      <w:proofErr w:type="spellEnd"/>
      <w:r w:rsidRPr="007A6F93">
        <w:rPr>
          <w:bCs/>
        </w:rPr>
        <w:t>, Total Jewelry Purchased (</w:t>
      </w:r>
      <w:r w:rsidR="001460EF" w:rsidRPr="009C44B0">
        <w:t xml:space="preserve">obtained from the </w:t>
      </w:r>
      <w:r w:rsidR="001460EF">
        <w:t>total number</w:t>
      </w:r>
      <w:r w:rsidR="001460EF" w:rsidRPr="009C44B0">
        <w:t xml:space="preserve"> of </w:t>
      </w:r>
      <w:r w:rsidR="001460EF">
        <w:t xml:space="preserve">different </w:t>
      </w:r>
      <w:proofErr w:type="gramStart"/>
      <w:r w:rsidR="001460EF">
        <w:t>j</w:t>
      </w:r>
      <w:r w:rsidR="001460EF" w:rsidRPr="009C44B0">
        <w:t>ewelry</w:t>
      </w:r>
      <w:proofErr w:type="gramEnd"/>
      <w:r w:rsidR="0052185F">
        <w:t xml:space="preserve"> sold by vendor</w:t>
      </w:r>
      <w:r w:rsidRPr="007A6F93">
        <w:rPr>
          <w:bCs/>
        </w:rPr>
        <w:t xml:space="preserve">), and Average Quantity (obtained from the average of quantity) for every purchase transaction done by a vendor whose </w:t>
      </w:r>
      <w:proofErr w:type="spellStart"/>
      <w:r w:rsidRPr="007A6F93">
        <w:rPr>
          <w:bCs/>
        </w:rPr>
        <w:t>VendorAddress</w:t>
      </w:r>
      <w:proofErr w:type="spellEnd"/>
      <w:r w:rsidRPr="007A6F93">
        <w:rPr>
          <w:bCs/>
        </w:rPr>
        <w:t>' number is an odd number and the Total Purchased is more than 1.</w:t>
      </w:r>
    </w:p>
    <w:p w14:paraId="5C4024DB" w14:textId="77777777" w:rsidR="00924B75" w:rsidRDefault="00924B75" w:rsidP="00924B75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10.</w:t>
      </w:r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Create a view named </w:t>
      </w:r>
      <w:proofErr w:type="spellStart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viewVendorPurchase</w:t>
      </w:r>
      <w:proofErr w:type="spellEnd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to display </w:t>
      </w:r>
      <w:proofErr w:type="spellStart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VendorId</w:t>
      </w:r>
      <w:proofErr w:type="spellEnd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VendorName</w:t>
      </w:r>
      <w:proofErr w:type="spellEnd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VendorEmail</w:t>
      </w:r>
      <w:proofErr w:type="spellEnd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proofErr w:type="spellStart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VendorAddress</w:t>
      </w:r>
      <w:proofErr w:type="spellEnd"/>
      <w:r w:rsidRPr="00924B7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 Total Jewelry Purchased (obtained from the total number of different jewelry sold by vendor), and Average Quantity */</w:t>
      </w:r>
    </w:p>
    <w:p w14:paraId="75B8F358" w14:textId="77777777" w:rsidR="00924B75" w:rsidRDefault="00924B75" w:rsidP="00924B75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 w:rsidRPr="00924B7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create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924B7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view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[</w:t>
      </w:r>
      <w:proofErr w:type="spell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viewVendorPurchase</w:t>
      </w:r>
      <w:proofErr w:type="spellEnd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</w:t>
      </w:r>
      <w:r w:rsidRPr="00924B7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</w:p>
    <w:p w14:paraId="79333C3C" w14:textId="77777777" w:rsidR="00924B75" w:rsidRDefault="00924B75" w:rsidP="00924B75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B7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VendorID</w:t>
      </w:r>
      <w:proofErr w:type="spellEnd"/>
      <w:proofErr w:type="gramEnd"/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VendorName</w:t>
      </w:r>
      <w:proofErr w:type="spellEnd"/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VendorEmail</w:t>
      </w:r>
      <w:proofErr w:type="spellEnd"/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VendorAddress</w:t>
      </w:r>
      <w:proofErr w:type="spellEnd"/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Qty</w:t>
      </w:r>
      <w:proofErr w:type="spellEnd"/>
    </w:p>
    <w:p w14:paraId="51276AD6" w14:textId="77777777" w:rsidR="00924B75" w:rsidRDefault="00924B75" w:rsidP="00924B75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B7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purchase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vendor</w:t>
      </w:r>
    </w:p>
    <w:p w14:paraId="77127772" w14:textId="77777777" w:rsidR="00924B75" w:rsidRDefault="00924B75" w:rsidP="00924B75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 w:rsidRPr="00924B7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purchase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VendorID</w:t>
      </w:r>
      <w:proofErr w:type="spellEnd"/>
      <w:proofErr w:type="gramEnd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VendorID</w:t>
      </w:r>
      <w:proofErr w:type="spellEnd"/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14:paraId="19F931DE" w14:textId="1A7D3977" w:rsidR="00D3544F" w:rsidRDefault="00924B75" w:rsidP="00924B75">
      <w:pPr>
        <w:pStyle w:val="ListParagraph"/>
        <w:spacing w:line="360" w:lineRule="auto"/>
        <w:ind w:left="1440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B7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924B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*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924B7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[</w:t>
      </w:r>
      <w:proofErr w:type="spellStart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viewVendorPurchase</w:t>
      </w:r>
      <w:proofErr w:type="spellEnd"/>
      <w:r w:rsidRPr="00924B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14:paraId="5112572E" w14:textId="77777777" w:rsidR="00924B75" w:rsidRPr="00924B75" w:rsidRDefault="00924B75" w:rsidP="00924B75">
      <w:pPr>
        <w:pStyle w:val="ListParagraph"/>
        <w:spacing w:line="360" w:lineRule="auto"/>
        <w:ind w:left="1440"/>
        <w:jc w:val="both"/>
        <w:rPr>
          <w:bCs/>
        </w:rPr>
      </w:pPr>
    </w:p>
    <w:p w14:paraId="3EFA0D97" w14:textId="32FED19B" w:rsidR="00D3544F" w:rsidRDefault="00D3544F" w:rsidP="00D3544F">
      <w:pPr>
        <w:pStyle w:val="ListParagraph"/>
        <w:spacing w:line="360" w:lineRule="auto"/>
        <w:ind w:left="1440"/>
        <w:jc w:val="both"/>
        <w:rPr>
          <w:bCs/>
        </w:rPr>
      </w:pPr>
      <w:r>
        <w:rPr>
          <w:noProof/>
        </w:rPr>
        <w:drawing>
          <wp:inline distT="0" distB="0" distL="0" distR="0" wp14:anchorId="74BC06C4" wp14:editId="47473BBB">
            <wp:extent cx="5122474" cy="2880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24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FF65" w14:textId="77777777" w:rsidR="00D3544F" w:rsidRPr="007A6F93" w:rsidRDefault="00D3544F" w:rsidP="00D3544F">
      <w:pPr>
        <w:pStyle w:val="ListParagraph"/>
        <w:spacing w:line="360" w:lineRule="auto"/>
        <w:ind w:left="1440"/>
        <w:jc w:val="both"/>
        <w:rPr>
          <w:bCs/>
        </w:rPr>
      </w:pPr>
    </w:p>
    <w:p w14:paraId="716677BB" w14:textId="069CB581" w:rsidR="00D779F9" w:rsidRDefault="00D779F9" w:rsidP="00D779F9">
      <w:pPr>
        <w:pStyle w:val="ListParagraph"/>
        <w:spacing w:line="360" w:lineRule="auto"/>
        <w:ind w:left="1440"/>
        <w:jc w:val="both"/>
        <w:rPr>
          <w:bCs/>
        </w:rPr>
      </w:pPr>
    </w:p>
    <w:p w14:paraId="44EBCA03" w14:textId="24B1BF1E" w:rsidR="00A71B91" w:rsidRDefault="00A71B91" w:rsidP="00D779F9">
      <w:pPr>
        <w:pStyle w:val="ListParagraph"/>
        <w:spacing w:line="360" w:lineRule="auto"/>
        <w:ind w:left="1440"/>
        <w:jc w:val="both"/>
        <w:rPr>
          <w:bCs/>
        </w:rPr>
      </w:pPr>
    </w:p>
    <w:p w14:paraId="51FD9633" w14:textId="0877F421" w:rsidR="00A71B91" w:rsidRDefault="00A71B91" w:rsidP="00D779F9">
      <w:pPr>
        <w:pStyle w:val="ListParagraph"/>
        <w:spacing w:line="360" w:lineRule="auto"/>
        <w:ind w:left="1440"/>
        <w:jc w:val="both"/>
        <w:rPr>
          <w:bCs/>
        </w:rPr>
      </w:pPr>
    </w:p>
    <w:p w14:paraId="082E8D43" w14:textId="1C5583ED" w:rsidR="00D779F9" w:rsidRPr="006E5995" w:rsidRDefault="006E5995" w:rsidP="006E5995">
      <w:pPr>
        <w:spacing w:after="200" w:line="276" w:lineRule="auto"/>
        <w:rPr>
          <w:bCs/>
        </w:rPr>
      </w:pPr>
      <w:r>
        <w:rPr>
          <w:bCs/>
        </w:rPr>
        <w:br w:type="page"/>
      </w:r>
    </w:p>
    <w:p w14:paraId="41DA9D3C" w14:textId="77777777" w:rsidR="00230332" w:rsidRDefault="00230332" w:rsidP="00230332">
      <w:pPr>
        <w:spacing w:line="360" w:lineRule="auto"/>
        <w:jc w:val="both"/>
      </w:pPr>
      <w:r w:rsidRPr="002C14CC">
        <w:rPr>
          <w:b/>
        </w:rPr>
        <w:lastRenderedPageBreak/>
        <w:t>File that must be collected</w:t>
      </w:r>
      <w:r>
        <w:t>:</w:t>
      </w:r>
    </w:p>
    <w:p w14:paraId="7ACEECEC" w14:textId="5091D8D8" w:rsidR="00230332" w:rsidRDefault="00230332" w:rsidP="00B10F89">
      <w:pPr>
        <w:pStyle w:val="ListParagraph"/>
        <w:numPr>
          <w:ilvl w:val="0"/>
          <w:numId w:val="18"/>
        </w:numPr>
        <w:spacing w:line="360" w:lineRule="auto"/>
        <w:ind w:left="360"/>
        <w:jc w:val="both"/>
      </w:pPr>
      <w:r>
        <w:t xml:space="preserve">Entity Relationship Diagram </w:t>
      </w:r>
      <w:proofErr w:type="gramStart"/>
      <w:r>
        <w:t>(.</w:t>
      </w:r>
      <w:proofErr w:type="spellStart"/>
      <w:r w:rsidR="00C83EFF">
        <w:t>vpp</w:t>
      </w:r>
      <w:proofErr w:type="spellEnd"/>
      <w:proofErr w:type="gramEnd"/>
      <w:r>
        <w:t>, .</w:t>
      </w:r>
      <w:proofErr w:type="spellStart"/>
      <w:r>
        <w:t>png</w:t>
      </w:r>
      <w:proofErr w:type="spellEnd"/>
      <w:r>
        <w:t>)</w:t>
      </w:r>
    </w:p>
    <w:p w14:paraId="6F6409AD" w14:textId="77777777" w:rsidR="00230332" w:rsidRDefault="00230332" w:rsidP="00B10F89">
      <w:pPr>
        <w:pStyle w:val="ListParagraph"/>
        <w:numPr>
          <w:ilvl w:val="0"/>
          <w:numId w:val="18"/>
        </w:numPr>
        <w:spacing w:line="360" w:lineRule="auto"/>
        <w:ind w:left="360"/>
        <w:jc w:val="both"/>
      </w:pPr>
      <w:r>
        <w:t>Query to create the database system. (.</w:t>
      </w:r>
      <w:proofErr w:type="spellStart"/>
      <w:r>
        <w:t>sql</w:t>
      </w:r>
      <w:proofErr w:type="spellEnd"/>
      <w:r>
        <w:t>)</w:t>
      </w:r>
    </w:p>
    <w:p w14:paraId="6BD41A12" w14:textId="77777777" w:rsidR="00230332" w:rsidRDefault="00230332" w:rsidP="00B10F89">
      <w:pPr>
        <w:pStyle w:val="ListParagraph"/>
        <w:numPr>
          <w:ilvl w:val="0"/>
          <w:numId w:val="18"/>
        </w:numPr>
        <w:spacing w:line="360" w:lineRule="auto"/>
        <w:ind w:left="360"/>
        <w:jc w:val="both"/>
      </w:pPr>
      <w:r>
        <w:t>Query to insert data into tables. (.</w:t>
      </w:r>
      <w:proofErr w:type="spellStart"/>
      <w:r>
        <w:t>sql</w:t>
      </w:r>
      <w:proofErr w:type="spellEnd"/>
      <w:r>
        <w:t>)</w:t>
      </w:r>
    </w:p>
    <w:p w14:paraId="42F917DB" w14:textId="77777777" w:rsidR="00230332" w:rsidRDefault="00230332" w:rsidP="00B10F89">
      <w:pPr>
        <w:pStyle w:val="ListParagraph"/>
        <w:numPr>
          <w:ilvl w:val="0"/>
          <w:numId w:val="18"/>
        </w:numPr>
        <w:spacing w:line="360" w:lineRule="auto"/>
        <w:ind w:left="360"/>
        <w:jc w:val="both"/>
      </w:pPr>
      <w:r>
        <w:t>Query to simulate the transactions processes. (.</w:t>
      </w:r>
      <w:proofErr w:type="spellStart"/>
      <w:r>
        <w:t>sql</w:t>
      </w:r>
      <w:proofErr w:type="spellEnd"/>
      <w:r>
        <w:t>)</w:t>
      </w:r>
    </w:p>
    <w:p w14:paraId="6914F503" w14:textId="77777777" w:rsidR="00230332" w:rsidRDefault="00230332" w:rsidP="00B10F89">
      <w:pPr>
        <w:pStyle w:val="ListParagraph"/>
        <w:numPr>
          <w:ilvl w:val="0"/>
          <w:numId w:val="18"/>
        </w:numPr>
        <w:spacing w:line="360" w:lineRule="auto"/>
        <w:ind w:left="360"/>
        <w:jc w:val="both"/>
      </w:pPr>
      <w:r>
        <w:t>Query to answer the 10 cases. (.</w:t>
      </w:r>
      <w:proofErr w:type="spellStart"/>
      <w:r>
        <w:t>sql</w:t>
      </w:r>
      <w:proofErr w:type="spellEnd"/>
      <w:r>
        <w:t>)</w:t>
      </w:r>
    </w:p>
    <w:p w14:paraId="640866BA" w14:textId="77777777" w:rsidR="0046089D" w:rsidRDefault="0046089D" w:rsidP="0046089D">
      <w:pPr>
        <w:spacing w:line="360" w:lineRule="auto"/>
        <w:jc w:val="both"/>
      </w:pPr>
    </w:p>
    <w:p w14:paraId="7A5FD12D" w14:textId="30197FA9" w:rsidR="007D1A90" w:rsidRDefault="007D1A90" w:rsidP="006E5995">
      <w:pPr>
        <w:spacing w:after="200" w:line="276" w:lineRule="auto"/>
        <w:rPr>
          <w:rStyle w:val="longtext"/>
          <w:b/>
          <w:shd w:val="clear" w:color="auto" w:fill="FFFFFF"/>
        </w:rPr>
      </w:pPr>
      <w:r>
        <w:rPr>
          <w:rStyle w:val="longtext"/>
          <w:b/>
          <w:shd w:val="clear" w:color="auto" w:fill="FFFFFF"/>
        </w:rPr>
        <w:t>Here are the rules that you must follow to create your project:</w:t>
      </w:r>
    </w:p>
    <w:p w14:paraId="48E8A93A" w14:textId="77777777" w:rsidR="007D1A90" w:rsidRDefault="007D1A90" w:rsidP="007D1A90">
      <w:pPr>
        <w:numPr>
          <w:ilvl w:val="0"/>
          <w:numId w:val="23"/>
        </w:numPr>
        <w:tabs>
          <w:tab w:val="num" w:pos="360"/>
        </w:tabs>
        <w:spacing w:line="360" w:lineRule="auto"/>
        <w:ind w:left="360"/>
        <w:jc w:val="both"/>
        <w:rPr>
          <w:color w:val="000000"/>
        </w:rPr>
      </w:pPr>
      <w:r>
        <w:rPr>
          <w:color w:val="000000"/>
        </w:rPr>
        <w:t xml:space="preserve">Use appropriate software for this subject based on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r>
        <w:t xml:space="preserve">that can be downloaded from </w:t>
      </w:r>
      <w:proofErr w:type="spellStart"/>
      <w:r>
        <w:t>Binusmaya</w:t>
      </w:r>
      <w:proofErr w:type="spellEnd"/>
      <w:r>
        <w:t>.</w:t>
      </w:r>
    </w:p>
    <w:p w14:paraId="20B0F5E8" w14:textId="77777777" w:rsidR="007D1A90" w:rsidRDefault="007D1A90" w:rsidP="007D1A90">
      <w:pPr>
        <w:numPr>
          <w:ilvl w:val="0"/>
          <w:numId w:val="23"/>
        </w:numPr>
        <w:tabs>
          <w:tab w:val="num" w:pos="360"/>
        </w:tabs>
        <w:spacing w:line="360" w:lineRule="auto"/>
        <w:ind w:left="360"/>
        <w:jc w:val="both"/>
        <w:rPr>
          <w:rStyle w:val="longtext"/>
          <w:color w:val="FF0000"/>
        </w:rPr>
      </w:pPr>
      <w:r>
        <w:rPr>
          <w:color w:val="000000"/>
        </w:rPr>
        <w:t>Use the techniques taught during practicum.</w:t>
      </w:r>
    </w:p>
    <w:p w14:paraId="3FD684F8" w14:textId="77777777" w:rsidR="007D1A90" w:rsidRDefault="007D1A90" w:rsidP="007D1A90">
      <w:pPr>
        <w:numPr>
          <w:ilvl w:val="0"/>
          <w:numId w:val="23"/>
        </w:numPr>
        <w:tabs>
          <w:tab w:val="num" w:pos="360"/>
        </w:tabs>
        <w:spacing w:line="360" w:lineRule="auto"/>
        <w:ind w:left="360"/>
        <w:jc w:val="both"/>
        <w:rPr>
          <w:rStyle w:val="longtext"/>
          <w:color w:val="000000"/>
        </w:rPr>
      </w:pPr>
      <w:r>
        <w:rPr>
          <w:color w:val="000000"/>
        </w:rPr>
        <w:t xml:space="preserve">Collect appropriate files for this subject based on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r>
        <w:t xml:space="preserve">that can be downloaded from </w:t>
      </w:r>
      <w:proofErr w:type="spellStart"/>
      <w:r>
        <w:t>Binusmaya</w:t>
      </w:r>
      <w:proofErr w:type="spellEnd"/>
      <w:r>
        <w:t>.</w:t>
      </w:r>
    </w:p>
    <w:p w14:paraId="23B80712" w14:textId="77777777" w:rsidR="007D1A90" w:rsidRDefault="007D1A90" w:rsidP="007D1A90">
      <w:pPr>
        <w:numPr>
          <w:ilvl w:val="0"/>
          <w:numId w:val="23"/>
        </w:numPr>
        <w:tabs>
          <w:tab w:val="num" w:pos="360"/>
        </w:tabs>
        <w:spacing w:line="360" w:lineRule="auto"/>
        <w:ind w:left="360"/>
        <w:jc w:val="both"/>
        <w:rPr>
          <w:rStyle w:val="longtext"/>
          <w:color w:val="FF0000"/>
        </w:rPr>
      </w:pPr>
      <w:r>
        <w:rPr>
          <w:rStyle w:val="longtext"/>
          <w:shd w:val="clear" w:color="auto" w:fill="FFFFFF"/>
        </w:rPr>
        <w:t>Include the other files that can support your project, such as:</w:t>
      </w:r>
    </w:p>
    <w:p w14:paraId="65F4035F" w14:textId="77777777" w:rsidR="007D1A90" w:rsidRDefault="007D1A90" w:rsidP="007D1A90">
      <w:pPr>
        <w:numPr>
          <w:ilvl w:val="1"/>
          <w:numId w:val="23"/>
        </w:numPr>
        <w:spacing w:line="360" w:lineRule="auto"/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All files in your project</w:t>
      </w:r>
    </w:p>
    <w:p w14:paraId="5D323870" w14:textId="77777777" w:rsidR="007D1A90" w:rsidRDefault="007D1A90" w:rsidP="007D1A90">
      <w:pPr>
        <w:numPr>
          <w:ilvl w:val="1"/>
          <w:numId w:val="23"/>
        </w:numPr>
        <w:spacing w:line="360" w:lineRule="auto"/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Other files (image, audio, video, etc.) used in your project</w:t>
      </w:r>
    </w:p>
    <w:p w14:paraId="6AAC143A" w14:textId="77777777" w:rsidR="007D1A90" w:rsidRDefault="007D1A90" w:rsidP="007D1A90">
      <w:pPr>
        <w:numPr>
          <w:ilvl w:val="1"/>
          <w:numId w:val="23"/>
        </w:numPr>
        <w:spacing w:line="360" w:lineRule="auto"/>
        <w:jc w:val="both"/>
      </w:pPr>
      <w:r>
        <w:rPr>
          <w:rStyle w:val="longtext"/>
          <w:color w:val="000000"/>
        </w:rPr>
        <w:t>*.DOC file (documentation of your project) that contains the reference links of additional files (image, audio, video, etc.) used in your project</w:t>
      </w:r>
    </w:p>
    <w:p w14:paraId="5BCB3030" w14:textId="77777777" w:rsidR="0046089D" w:rsidRPr="00A32343" w:rsidRDefault="0046089D" w:rsidP="0046089D">
      <w:pPr>
        <w:spacing w:line="360" w:lineRule="auto"/>
        <w:jc w:val="both"/>
      </w:pPr>
    </w:p>
    <w:sectPr w:rsidR="0046089D" w:rsidRPr="00A32343" w:rsidSect="00DF2179">
      <w:headerReference w:type="default" r:id="rId19"/>
      <w:footerReference w:type="default" r:id="rId20"/>
      <w:headerReference w:type="first" r:id="rId21"/>
      <w:footerReference w:type="first" r:id="rId2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6E1C5" w14:textId="77777777" w:rsidR="001C1215" w:rsidRDefault="001C1215" w:rsidP="00273E4A">
      <w:r>
        <w:separator/>
      </w:r>
    </w:p>
  </w:endnote>
  <w:endnote w:type="continuationSeparator" w:id="0">
    <w:p w14:paraId="754C1F68" w14:textId="77777777" w:rsidR="001C1215" w:rsidRDefault="001C1215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altName w:val="?l?r ??u!??I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93BC1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9535B" w14:textId="77777777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1DE2050D" wp14:editId="02E879AD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504F8F71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173EC389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5DE01E4F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AEB7A" w14:textId="77777777" w:rsidR="001C1215" w:rsidRDefault="001C1215" w:rsidP="00273E4A">
      <w:r>
        <w:separator/>
      </w:r>
    </w:p>
  </w:footnote>
  <w:footnote w:type="continuationSeparator" w:id="0">
    <w:p w14:paraId="6C22987A" w14:textId="77777777" w:rsidR="001C1215" w:rsidRDefault="001C1215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</w:tblGrid>
    <w:tr w:rsidR="00451566" w14:paraId="0358F8E3" w14:textId="77777777" w:rsidTr="00451566">
      <w:tc>
        <w:tcPr>
          <w:tcW w:w="4943" w:type="dxa"/>
        </w:tcPr>
        <w:p w14:paraId="0D06D491" w14:textId="1C55953D" w:rsidR="00451566" w:rsidRPr="00261D90" w:rsidRDefault="00451566" w:rsidP="005D0782">
          <w:pPr>
            <w:pStyle w:val="Header"/>
            <w:tabs>
              <w:tab w:val="clear" w:pos="9360"/>
            </w:tabs>
            <w:rPr>
              <w:b/>
              <w:sz w:val="20"/>
              <w:lang w:val="en-ID"/>
            </w:rPr>
          </w:pPr>
        </w:p>
      </w:tc>
    </w:tr>
  </w:tbl>
  <w:p w14:paraId="0750D6C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34BB674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BE6F7" w14:textId="77777777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C50"/>
    <w:multiLevelType w:val="hybridMultilevel"/>
    <w:tmpl w:val="7EF4D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72CC3"/>
    <w:multiLevelType w:val="hybridMultilevel"/>
    <w:tmpl w:val="AFBEB5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D4B5622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7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9937DEE"/>
    <w:multiLevelType w:val="hybridMultilevel"/>
    <w:tmpl w:val="EED4F9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959D1"/>
    <w:multiLevelType w:val="hybridMultilevel"/>
    <w:tmpl w:val="C63EB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0FB371F"/>
    <w:multiLevelType w:val="hybridMultilevel"/>
    <w:tmpl w:val="E3220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333B5"/>
    <w:multiLevelType w:val="hybridMultilevel"/>
    <w:tmpl w:val="B4D83D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6B3EFE"/>
    <w:multiLevelType w:val="hybridMultilevel"/>
    <w:tmpl w:val="8D42B83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C13E5D"/>
    <w:multiLevelType w:val="hybridMultilevel"/>
    <w:tmpl w:val="5F525BC0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7EF26A64"/>
    <w:multiLevelType w:val="hybridMultilevel"/>
    <w:tmpl w:val="FB662A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13025940">
    <w:abstractNumId w:val="2"/>
  </w:num>
  <w:num w:numId="2" w16cid:durableId="1295719415">
    <w:abstractNumId w:val="6"/>
  </w:num>
  <w:num w:numId="3" w16cid:durableId="530192582">
    <w:abstractNumId w:val="12"/>
  </w:num>
  <w:num w:numId="4" w16cid:durableId="624510788">
    <w:abstractNumId w:val="7"/>
  </w:num>
  <w:num w:numId="5" w16cid:durableId="1763144668">
    <w:abstractNumId w:val="15"/>
  </w:num>
  <w:num w:numId="6" w16cid:durableId="176962816">
    <w:abstractNumId w:val="11"/>
  </w:num>
  <w:num w:numId="7" w16cid:durableId="1425297994">
    <w:abstractNumId w:val="16"/>
  </w:num>
  <w:num w:numId="8" w16cid:durableId="313800346">
    <w:abstractNumId w:val="1"/>
  </w:num>
  <w:num w:numId="9" w16cid:durableId="1952199373">
    <w:abstractNumId w:val="4"/>
  </w:num>
  <w:num w:numId="10" w16cid:durableId="878974146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33953958">
    <w:abstractNumId w:val="18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759448">
    <w:abstractNumId w:val="0"/>
  </w:num>
  <w:num w:numId="13" w16cid:durableId="1114254364">
    <w:abstractNumId w:val="3"/>
  </w:num>
  <w:num w:numId="14" w16cid:durableId="1570725319">
    <w:abstractNumId w:val="14"/>
  </w:num>
  <w:num w:numId="15" w16cid:durableId="390426330">
    <w:abstractNumId w:val="17"/>
  </w:num>
  <w:num w:numId="16" w16cid:durableId="527377173">
    <w:abstractNumId w:val="9"/>
  </w:num>
  <w:num w:numId="17" w16cid:durableId="427847336">
    <w:abstractNumId w:val="8"/>
  </w:num>
  <w:num w:numId="18" w16cid:durableId="993948399">
    <w:abstractNumId w:val="13"/>
  </w:num>
  <w:num w:numId="19" w16cid:durableId="337739007">
    <w:abstractNumId w:val="10"/>
  </w:num>
  <w:num w:numId="20" w16cid:durableId="1111970833">
    <w:abstractNumId w:val="19"/>
  </w:num>
  <w:num w:numId="21" w16cid:durableId="2062122883">
    <w:abstractNumId w:val="20"/>
  </w:num>
  <w:num w:numId="22" w16cid:durableId="1309482056">
    <w:abstractNumId w:val="5"/>
  </w:num>
  <w:num w:numId="23" w16cid:durableId="192063057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wUAaJRd1SwAAAA="/>
  </w:docVars>
  <w:rsids>
    <w:rsidRoot w:val="00B9609E"/>
    <w:rsid w:val="00020F10"/>
    <w:rsid w:val="00024B89"/>
    <w:rsid w:val="0002780A"/>
    <w:rsid w:val="0004375E"/>
    <w:rsid w:val="00045573"/>
    <w:rsid w:val="00051154"/>
    <w:rsid w:val="00072DE7"/>
    <w:rsid w:val="000732DF"/>
    <w:rsid w:val="000921EE"/>
    <w:rsid w:val="000A0158"/>
    <w:rsid w:val="000A0C90"/>
    <w:rsid w:val="000A23D8"/>
    <w:rsid w:val="000A363D"/>
    <w:rsid w:val="000A3F41"/>
    <w:rsid w:val="000B69D0"/>
    <w:rsid w:val="000C3015"/>
    <w:rsid w:val="000C545D"/>
    <w:rsid w:val="000F057A"/>
    <w:rsid w:val="000F1EBF"/>
    <w:rsid w:val="000F3EB6"/>
    <w:rsid w:val="000F7CFC"/>
    <w:rsid w:val="000F7FC6"/>
    <w:rsid w:val="001128D4"/>
    <w:rsid w:val="0012141A"/>
    <w:rsid w:val="00122BC2"/>
    <w:rsid w:val="00126822"/>
    <w:rsid w:val="00131DAA"/>
    <w:rsid w:val="0013788F"/>
    <w:rsid w:val="00137AC2"/>
    <w:rsid w:val="00145C2E"/>
    <w:rsid w:val="001460EF"/>
    <w:rsid w:val="00150E94"/>
    <w:rsid w:val="00151847"/>
    <w:rsid w:val="0015698F"/>
    <w:rsid w:val="00156D0B"/>
    <w:rsid w:val="0016581C"/>
    <w:rsid w:val="00183F26"/>
    <w:rsid w:val="001955A6"/>
    <w:rsid w:val="001A300E"/>
    <w:rsid w:val="001A5650"/>
    <w:rsid w:val="001B07D5"/>
    <w:rsid w:val="001B1668"/>
    <w:rsid w:val="001B3A2E"/>
    <w:rsid w:val="001C1215"/>
    <w:rsid w:val="001C6A3C"/>
    <w:rsid w:val="001D4810"/>
    <w:rsid w:val="001D7DCF"/>
    <w:rsid w:val="001E4042"/>
    <w:rsid w:val="001E637E"/>
    <w:rsid w:val="001E7ABE"/>
    <w:rsid w:val="001F64B6"/>
    <w:rsid w:val="00224780"/>
    <w:rsid w:val="00230332"/>
    <w:rsid w:val="00235C36"/>
    <w:rsid w:val="002376FA"/>
    <w:rsid w:val="00251148"/>
    <w:rsid w:val="00261D90"/>
    <w:rsid w:val="00273E4A"/>
    <w:rsid w:val="00281799"/>
    <w:rsid w:val="002841B3"/>
    <w:rsid w:val="0029121C"/>
    <w:rsid w:val="002956DC"/>
    <w:rsid w:val="00296DA6"/>
    <w:rsid w:val="002A07C0"/>
    <w:rsid w:val="002A138B"/>
    <w:rsid w:val="002A2143"/>
    <w:rsid w:val="002A66E0"/>
    <w:rsid w:val="002B00F2"/>
    <w:rsid w:val="002B7CDD"/>
    <w:rsid w:val="002C3AC5"/>
    <w:rsid w:val="002C7FC0"/>
    <w:rsid w:val="002D1472"/>
    <w:rsid w:val="002D7F31"/>
    <w:rsid w:val="002E3324"/>
    <w:rsid w:val="003002A2"/>
    <w:rsid w:val="00305136"/>
    <w:rsid w:val="003054E4"/>
    <w:rsid w:val="00320C87"/>
    <w:rsid w:val="00321362"/>
    <w:rsid w:val="00323347"/>
    <w:rsid w:val="00336999"/>
    <w:rsid w:val="003400EB"/>
    <w:rsid w:val="003432E6"/>
    <w:rsid w:val="003439D3"/>
    <w:rsid w:val="00351AC0"/>
    <w:rsid w:val="00353E31"/>
    <w:rsid w:val="0036420F"/>
    <w:rsid w:val="0036669F"/>
    <w:rsid w:val="00366844"/>
    <w:rsid w:val="0037553B"/>
    <w:rsid w:val="00377CDE"/>
    <w:rsid w:val="0038376D"/>
    <w:rsid w:val="00384C7B"/>
    <w:rsid w:val="00387D06"/>
    <w:rsid w:val="003A1788"/>
    <w:rsid w:val="003B1D05"/>
    <w:rsid w:val="003B27CC"/>
    <w:rsid w:val="003B5F77"/>
    <w:rsid w:val="003C0A29"/>
    <w:rsid w:val="003C1CE6"/>
    <w:rsid w:val="003C3C48"/>
    <w:rsid w:val="003D7084"/>
    <w:rsid w:val="003F71D2"/>
    <w:rsid w:val="00401D63"/>
    <w:rsid w:val="004074A1"/>
    <w:rsid w:val="00410FC8"/>
    <w:rsid w:val="00416C03"/>
    <w:rsid w:val="00420AFF"/>
    <w:rsid w:val="00422134"/>
    <w:rsid w:val="00434FFC"/>
    <w:rsid w:val="00446550"/>
    <w:rsid w:val="00446D31"/>
    <w:rsid w:val="00451566"/>
    <w:rsid w:val="0045325D"/>
    <w:rsid w:val="004564E4"/>
    <w:rsid w:val="0046089D"/>
    <w:rsid w:val="004633AF"/>
    <w:rsid w:val="004636FA"/>
    <w:rsid w:val="0046440B"/>
    <w:rsid w:val="00470964"/>
    <w:rsid w:val="004716A8"/>
    <w:rsid w:val="004846D7"/>
    <w:rsid w:val="00494E4C"/>
    <w:rsid w:val="004A48FA"/>
    <w:rsid w:val="004A6F1F"/>
    <w:rsid w:val="004B47B5"/>
    <w:rsid w:val="004B6AFE"/>
    <w:rsid w:val="004C0F0C"/>
    <w:rsid w:val="004C55C1"/>
    <w:rsid w:val="004D176C"/>
    <w:rsid w:val="004D3692"/>
    <w:rsid w:val="004E1AF1"/>
    <w:rsid w:val="004E7352"/>
    <w:rsid w:val="00520E03"/>
    <w:rsid w:val="0052185F"/>
    <w:rsid w:val="005314B7"/>
    <w:rsid w:val="005344A7"/>
    <w:rsid w:val="00535DA7"/>
    <w:rsid w:val="00535DBC"/>
    <w:rsid w:val="005447D7"/>
    <w:rsid w:val="0055410B"/>
    <w:rsid w:val="00556E41"/>
    <w:rsid w:val="00571B72"/>
    <w:rsid w:val="00582417"/>
    <w:rsid w:val="00582E4C"/>
    <w:rsid w:val="00587EA9"/>
    <w:rsid w:val="00590081"/>
    <w:rsid w:val="005A072D"/>
    <w:rsid w:val="005A32DD"/>
    <w:rsid w:val="005A56D7"/>
    <w:rsid w:val="005A58C2"/>
    <w:rsid w:val="005B07D4"/>
    <w:rsid w:val="005B3392"/>
    <w:rsid w:val="005B66A9"/>
    <w:rsid w:val="005C156C"/>
    <w:rsid w:val="005C19B6"/>
    <w:rsid w:val="005D0782"/>
    <w:rsid w:val="005F47E6"/>
    <w:rsid w:val="005F794B"/>
    <w:rsid w:val="0060201C"/>
    <w:rsid w:val="0060486C"/>
    <w:rsid w:val="00635EE5"/>
    <w:rsid w:val="00643F75"/>
    <w:rsid w:val="0064765F"/>
    <w:rsid w:val="006512DD"/>
    <w:rsid w:val="00653E57"/>
    <w:rsid w:val="006577A6"/>
    <w:rsid w:val="00664137"/>
    <w:rsid w:val="0067443D"/>
    <w:rsid w:val="006B0048"/>
    <w:rsid w:val="006B2EF0"/>
    <w:rsid w:val="006D36BC"/>
    <w:rsid w:val="006E2A50"/>
    <w:rsid w:val="006E5995"/>
    <w:rsid w:val="006F4D80"/>
    <w:rsid w:val="00701ECA"/>
    <w:rsid w:val="00720962"/>
    <w:rsid w:val="0072245D"/>
    <w:rsid w:val="00727DD9"/>
    <w:rsid w:val="00737595"/>
    <w:rsid w:val="00787247"/>
    <w:rsid w:val="007A6F93"/>
    <w:rsid w:val="007B5A6A"/>
    <w:rsid w:val="007C1C37"/>
    <w:rsid w:val="007D1A90"/>
    <w:rsid w:val="007D57BA"/>
    <w:rsid w:val="007E0EE7"/>
    <w:rsid w:val="007E6B2A"/>
    <w:rsid w:val="00810737"/>
    <w:rsid w:val="00811C48"/>
    <w:rsid w:val="00825B4F"/>
    <w:rsid w:val="0083349A"/>
    <w:rsid w:val="0083459F"/>
    <w:rsid w:val="0083780E"/>
    <w:rsid w:val="00862639"/>
    <w:rsid w:val="0086387D"/>
    <w:rsid w:val="008674E6"/>
    <w:rsid w:val="008739F3"/>
    <w:rsid w:val="00876001"/>
    <w:rsid w:val="00876A58"/>
    <w:rsid w:val="008917FA"/>
    <w:rsid w:val="008939EF"/>
    <w:rsid w:val="00894072"/>
    <w:rsid w:val="00895B8D"/>
    <w:rsid w:val="008A2997"/>
    <w:rsid w:val="008B1844"/>
    <w:rsid w:val="008B212E"/>
    <w:rsid w:val="008B7541"/>
    <w:rsid w:val="008C1A4A"/>
    <w:rsid w:val="008D1B94"/>
    <w:rsid w:val="008D411F"/>
    <w:rsid w:val="009010C1"/>
    <w:rsid w:val="0090372F"/>
    <w:rsid w:val="0090556E"/>
    <w:rsid w:val="00924B75"/>
    <w:rsid w:val="00932B6E"/>
    <w:rsid w:val="0093677F"/>
    <w:rsid w:val="00937B93"/>
    <w:rsid w:val="00944182"/>
    <w:rsid w:val="00944ADA"/>
    <w:rsid w:val="009568C5"/>
    <w:rsid w:val="00961A2D"/>
    <w:rsid w:val="00967A3C"/>
    <w:rsid w:val="0097243E"/>
    <w:rsid w:val="00973849"/>
    <w:rsid w:val="009832E4"/>
    <w:rsid w:val="0099572F"/>
    <w:rsid w:val="009979A0"/>
    <w:rsid w:val="009A2464"/>
    <w:rsid w:val="009A3737"/>
    <w:rsid w:val="009B6DE0"/>
    <w:rsid w:val="009C44B0"/>
    <w:rsid w:val="009C6D68"/>
    <w:rsid w:val="009C7801"/>
    <w:rsid w:val="009D3BC5"/>
    <w:rsid w:val="009E29D9"/>
    <w:rsid w:val="009F29EA"/>
    <w:rsid w:val="00A1473C"/>
    <w:rsid w:val="00A32343"/>
    <w:rsid w:val="00A46082"/>
    <w:rsid w:val="00A50AF3"/>
    <w:rsid w:val="00A52AB7"/>
    <w:rsid w:val="00A53D38"/>
    <w:rsid w:val="00A543FD"/>
    <w:rsid w:val="00A552D5"/>
    <w:rsid w:val="00A61DC5"/>
    <w:rsid w:val="00A71B91"/>
    <w:rsid w:val="00A933D3"/>
    <w:rsid w:val="00A94858"/>
    <w:rsid w:val="00AA1407"/>
    <w:rsid w:val="00AA46AD"/>
    <w:rsid w:val="00AB0E0A"/>
    <w:rsid w:val="00AB42BB"/>
    <w:rsid w:val="00AC0C63"/>
    <w:rsid w:val="00AC5D98"/>
    <w:rsid w:val="00AD0B16"/>
    <w:rsid w:val="00AD2114"/>
    <w:rsid w:val="00AD7B46"/>
    <w:rsid w:val="00AE1AE9"/>
    <w:rsid w:val="00AE39D8"/>
    <w:rsid w:val="00AE548F"/>
    <w:rsid w:val="00AE661D"/>
    <w:rsid w:val="00AF264E"/>
    <w:rsid w:val="00AF2864"/>
    <w:rsid w:val="00AF338E"/>
    <w:rsid w:val="00AF35A1"/>
    <w:rsid w:val="00B04C4C"/>
    <w:rsid w:val="00B10F89"/>
    <w:rsid w:val="00B17AD5"/>
    <w:rsid w:val="00B212C7"/>
    <w:rsid w:val="00B21B7D"/>
    <w:rsid w:val="00B25A20"/>
    <w:rsid w:val="00B3172B"/>
    <w:rsid w:val="00B31F51"/>
    <w:rsid w:val="00B35FED"/>
    <w:rsid w:val="00B440FB"/>
    <w:rsid w:val="00B4674F"/>
    <w:rsid w:val="00B517FB"/>
    <w:rsid w:val="00B67595"/>
    <w:rsid w:val="00B7140C"/>
    <w:rsid w:val="00B81979"/>
    <w:rsid w:val="00B85DFC"/>
    <w:rsid w:val="00B948DA"/>
    <w:rsid w:val="00B9609E"/>
    <w:rsid w:val="00BA47EA"/>
    <w:rsid w:val="00BC6DE8"/>
    <w:rsid w:val="00BD0F5D"/>
    <w:rsid w:val="00BD75E7"/>
    <w:rsid w:val="00BE0705"/>
    <w:rsid w:val="00BE128B"/>
    <w:rsid w:val="00BF2997"/>
    <w:rsid w:val="00BF671E"/>
    <w:rsid w:val="00BF6B3F"/>
    <w:rsid w:val="00BF7C45"/>
    <w:rsid w:val="00C14C53"/>
    <w:rsid w:val="00C25F66"/>
    <w:rsid w:val="00C31E3C"/>
    <w:rsid w:val="00C329B0"/>
    <w:rsid w:val="00C33736"/>
    <w:rsid w:val="00C44051"/>
    <w:rsid w:val="00C525FC"/>
    <w:rsid w:val="00C56C03"/>
    <w:rsid w:val="00C57A8A"/>
    <w:rsid w:val="00C57FE8"/>
    <w:rsid w:val="00C61921"/>
    <w:rsid w:val="00C6549A"/>
    <w:rsid w:val="00C74A1E"/>
    <w:rsid w:val="00C83EFF"/>
    <w:rsid w:val="00C8483C"/>
    <w:rsid w:val="00C86F76"/>
    <w:rsid w:val="00C915BF"/>
    <w:rsid w:val="00CA2109"/>
    <w:rsid w:val="00CB3B33"/>
    <w:rsid w:val="00CB60FD"/>
    <w:rsid w:val="00CB6726"/>
    <w:rsid w:val="00CB736B"/>
    <w:rsid w:val="00CC37BE"/>
    <w:rsid w:val="00CD64BC"/>
    <w:rsid w:val="00CF11B0"/>
    <w:rsid w:val="00D11775"/>
    <w:rsid w:val="00D22C95"/>
    <w:rsid w:val="00D30822"/>
    <w:rsid w:val="00D3544F"/>
    <w:rsid w:val="00D3685C"/>
    <w:rsid w:val="00D37E0D"/>
    <w:rsid w:val="00D4168B"/>
    <w:rsid w:val="00D443C7"/>
    <w:rsid w:val="00D47C75"/>
    <w:rsid w:val="00D60A6D"/>
    <w:rsid w:val="00D67DFC"/>
    <w:rsid w:val="00D74A5E"/>
    <w:rsid w:val="00D75241"/>
    <w:rsid w:val="00D779F9"/>
    <w:rsid w:val="00D95848"/>
    <w:rsid w:val="00DA4A85"/>
    <w:rsid w:val="00DB0A75"/>
    <w:rsid w:val="00DC4B9D"/>
    <w:rsid w:val="00DC700A"/>
    <w:rsid w:val="00DE2FA6"/>
    <w:rsid w:val="00DE4B6E"/>
    <w:rsid w:val="00DF1F7C"/>
    <w:rsid w:val="00DF2179"/>
    <w:rsid w:val="00DF224B"/>
    <w:rsid w:val="00E028B3"/>
    <w:rsid w:val="00E0368E"/>
    <w:rsid w:val="00E0375C"/>
    <w:rsid w:val="00E03DA9"/>
    <w:rsid w:val="00E047D9"/>
    <w:rsid w:val="00E23E1D"/>
    <w:rsid w:val="00E335DA"/>
    <w:rsid w:val="00E36B77"/>
    <w:rsid w:val="00E36EA8"/>
    <w:rsid w:val="00E502A7"/>
    <w:rsid w:val="00E51856"/>
    <w:rsid w:val="00E52CEA"/>
    <w:rsid w:val="00E642BF"/>
    <w:rsid w:val="00E64E13"/>
    <w:rsid w:val="00E660C4"/>
    <w:rsid w:val="00E72BDC"/>
    <w:rsid w:val="00E74A1E"/>
    <w:rsid w:val="00E83F0C"/>
    <w:rsid w:val="00E87F4C"/>
    <w:rsid w:val="00EB0B62"/>
    <w:rsid w:val="00EB5190"/>
    <w:rsid w:val="00ED5890"/>
    <w:rsid w:val="00EE6754"/>
    <w:rsid w:val="00EF17AC"/>
    <w:rsid w:val="00F06AE5"/>
    <w:rsid w:val="00F074F0"/>
    <w:rsid w:val="00F22A92"/>
    <w:rsid w:val="00F2595B"/>
    <w:rsid w:val="00F36E33"/>
    <w:rsid w:val="00F41AA8"/>
    <w:rsid w:val="00F53807"/>
    <w:rsid w:val="00F573DF"/>
    <w:rsid w:val="00F62B89"/>
    <w:rsid w:val="00F712CE"/>
    <w:rsid w:val="00F760B7"/>
    <w:rsid w:val="00F80742"/>
    <w:rsid w:val="00F955DA"/>
    <w:rsid w:val="00FA41A2"/>
    <w:rsid w:val="00FC245F"/>
    <w:rsid w:val="00FD6238"/>
    <w:rsid w:val="00FF3E04"/>
    <w:rsid w:val="00FF55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C3C6F4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idut">
    <w:name w:val="midut"/>
    <w:basedOn w:val="Normal"/>
    <w:link w:val="midutChar"/>
    <w:qFormat/>
    <w:rsid w:val="005A56D7"/>
    <w:pPr>
      <w:ind w:left="702" w:hanging="702"/>
    </w:pPr>
    <w:rPr>
      <w:rFonts w:eastAsia="Times New Roman"/>
      <w:color w:val="000000"/>
      <w:sz w:val="20"/>
      <w:szCs w:val="20"/>
      <w:lang w:val="x-none" w:eastAsia="x-none"/>
    </w:rPr>
  </w:style>
  <w:style w:type="character" w:customStyle="1" w:styleId="midutChar">
    <w:name w:val="midut Char"/>
    <w:basedOn w:val="DefaultParagraphFont"/>
    <w:link w:val="midut"/>
    <w:rsid w:val="005A56D7"/>
    <w:rPr>
      <w:rFonts w:ascii="Times New Roman" w:eastAsia="Times New Roman" w:hAnsi="Times New Roman" w:cs="Times New Roman"/>
      <w:color w:val="000000"/>
      <w:sz w:val="20"/>
      <w:szCs w:val="20"/>
      <w:lang w:val="x-none" w:eastAsia="x-none"/>
    </w:rPr>
  </w:style>
  <w:style w:type="paragraph" w:styleId="ListParagraph">
    <w:name w:val="List Paragraph"/>
    <w:basedOn w:val="Normal"/>
    <w:uiPriority w:val="34"/>
    <w:qFormat/>
    <w:rsid w:val="000C5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EEB08-D761-4DBF-A375-B2399765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C:\DOCUME~1\MASTER~1\LOCALS~1\Temp\Rar$DI23.500\20120510 FM-BINUS-AA-FPT-66-R Template Soal.dotx</Template>
  <TotalTime>12</TotalTime>
  <Pages>13</Pages>
  <Words>2178</Words>
  <Characters>12421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MUHAMMAD DEVA ALFILA MAJID</cp:lastModifiedBy>
  <cp:revision>5</cp:revision>
  <dcterms:created xsi:type="dcterms:W3CDTF">2022-06-07T02:27:00Z</dcterms:created>
  <dcterms:modified xsi:type="dcterms:W3CDTF">2023-10-24T14:29:00Z</dcterms:modified>
</cp:coreProperties>
</file>